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eastAsiaTheme="majorEastAsia" w:hAnsi="Arial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281302" w:rsidRPr="00556CEA" w14:paraId="40FB3C43" w14:textId="77777777" w:rsidTr="00187DF3">
            <w:trPr>
              <w:trHeight w:val="2880"/>
              <w:jc w:val="center"/>
            </w:trPr>
            <w:tc>
              <w:tcPr>
                <w:tcW w:w="5000" w:type="pct"/>
              </w:tcPr>
              <w:p w14:paraId="556FE6EF" w14:textId="77777777" w:rsidR="00281302" w:rsidRPr="00556CEA" w:rsidRDefault="00281302" w:rsidP="00187DF3">
                <w:pPr>
                  <w:pStyle w:val="NoSpacing"/>
                  <w:jc w:val="center"/>
                  <w:rPr>
                    <w:rFonts w:eastAsiaTheme="majorEastAsia" w:cstheme="majorBidi"/>
                    <w:caps/>
                  </w:rPr>
                </w:pPr>
              </w:p>
            </w:tc>
          </w:tr>
          <w:tr w:rsidR="00281302" w:rsidRPr="00556CEA" w14:paraId="19F3671B" w14:textId="77777777" w:rsidTr="00187DF3">
            <w:trPr>
              <w:trHeight w:val="1440"/>
              <w:jc w:val="center"/>
            </w:trPr>
            <w:sdt>
              <w:sdtPr>
                <w:rPr>
                  <w:rFonts w:eastAsiaTheme="majorEastAsia" w:cstheme="majorBidi"/>
                  <w:sz w:val="80"/>
                  <w:szCs w:val="80"/>
                </w:rPr>
                <w:alias w:val="Title"/>
                <w:id w:val="15524250"/>
                <w:placeholder>
                  <w:docPart w:val="297561D2DBFF434FA1792B49EA99702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01439D3A" w14:textId="77777777" w:rsidR="00281302" w:rsidRPr="00556CEA" w:rsidRDefault="00281302" w:rsidP="00187DF3">
                    <w:pPr>
                      <w:pStyle w:val="NoSpacing"/>
                      <w:jc w:val="center"/>
                      <w:rPr>
                        <w:rFonts w:eastAsiaTheme="majorEastAsia" w:cstheme="majorBidi"/>
                        <w:sz w:val="80"/>
                        <w:szCs w:val="80"/>
                      </w:rPr>
                    </w:pPr>
                    <w:r w:rsidRPr="00556CEA">
                      <w:rPr>
                        <w:rFonts w:eastAsiaTheme="majorEastAsia" w:cstheme="majorBidi"/>
                        <w:sz w:val="80"/>
                        <w:szCs w:val="80"/>
                      </w:rPr>
                      <w:t>ASCP Mobile App Spec</w:t>
                    </w:r>
                  </w:p>
                </w:tc>
              </w:sdtContent>
            </w:sdt>
          </w:tr>
          <w:tr w:rsidR="00281302" w:rsidRPr="00556CEA" w14:paraId="59A264B3" w14:textId="77777777" w:rsidTr="00187DF3">
            <w:trPr>
              <w:trHeight w:val="720"/>
              <w:jc w:val="center"/>
            </w:trPr>
            <w:sdt>
              <w:sdtPr>
                <w:rPr>
                  <w:rFonts w:eastAsiaTheme="majorEastAsia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4B4CF47B5DD40643A9CB2A11FFD5FEB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29C730A8" w14:textId="77777777" w:rsidR="00281302" w:rsidRPr="00556CEA" w:rsidRDefault="00281302" w:rsidP="00187DF3">
                    <w:pPr>
                      <w:pStyle w:val="NoSpacing"/>
                      <w:jc w:val="center"/>
                      <w:rPr>
                        <w:rFonts w:eastAsiaTheme="majorEastAsia" w:cstheme="majorBidi"/>
                        <w:sz w:val="44"/>
                        <w:szCs w:val="44"/>
                      </w:rPr>
                    </w:pPr>
                    <w:r>
                      <w:rPr>
                        <w:rFonts w:eastAsiaTheme="majorEastAsia" w:cstheme="majorBidi"/>
                        <w:sz w:val="44"/>
                        <w:szCs w:val="44"/>
                      </w:rPr>
                      <w:t>Revision 1.2</w:t>
                    </w:r>
                  </w:p>
                </w:tc>
              </w:sdtContent>
            </w:sdt>
          </w:tr>
          <w:tr w:rsidR="00281302" w:rsidRPr="00556CEA" w14:paraId="3DD43671" w14:textId="77777777" w:rsidTr="00187DF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5FE0A0C" w14:textId="77777777" w:rsidR="00281302" w:rsidRPr="00556CEA" w:rsidRDefault="00281302" w:rsidP="00187DF3">
                <w:pPr>
                  <w:pStyle w:val="NoSpacing"/>
                  <w:jc w:val="center"/>
                </w:pPr>
              </w:p>
            </w:tc>
          </w:tr>
          <w:tr w:rsidR="00281302" w:rsidRPr="00556CEA" w14:paraId="60ABDBD4" w14:textId="77777777" w:rsidTr="00187DF3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14:paraId="11395CDA" w14:textId="77777777" w:rsidR="00281302" w:rsidRPr="00556CEA" w:rsidRDefault="00281302" w:rsidP="00187DF3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 w:rsidRPr="00556CEA">
                      <w:rPr>
                        <w:b/>
                        <w:bCs/>
                      </w:rPr>
                      <w:t>Prepared by Sean Schraeder</w:t>
                    </w:r>
                  </w:p>
                </w:tc>
              </w:sdtContent>
            </w:sdt>
          </w:tr>
          <w:tr w:rsidR="00281302" w:rsidRPr="00556CEA" w14:paraId="48A862E2" w14:textId="77777777" w:rsidTr="00187DF3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5-04-16T00:00:00Z">
                  <w:dateFormat w:val="M/d/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14:paraId="3C1D3C8B" w14:textId="77777777" w:rsidR="00281302" w:rsidRPr="00556CEA" w:rsidRDefault="00281302" w:rsidP="00281302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 w:rsidRPr="00556CEA">
                      <w:rPr>
                        <w:b/>
                        <w:bCs/>
                      </w:rPr>
                      <w:t>4/</w:t>
                    </w:r>
                    <w:r>
                      <w:rPr>
                        <w:b/>
                        <w:bCs/>
                      </w:rPr>
                      <w:t>16</w:t>
                    </w:r>
                    <w:r w:rsidRPr="00556CEA">
                      <w:rPr>
                        <w:b/>
                        <w:bCs/>
                      </w:rPr>
                      <w:t>/15</w:t>
                    </w:r>
                  </w:p>
                </w:tc>
              </w:sdtContent>
            </w:sdt>
          </w:tr>
        </w:tbl>
        <w:p w14:paraId="7EE64F64" w14:textId="77777777" w:rsidR="00281302" w:rsidRPr="00556CEA" w:rsidRDefault="00281302" w:rsidP="00281302">
          <w:pPr>
            <w:pStyle w:val="AxureImageParagraph"/>
            <w:rPr>
              <w:rFonts w:asciiTheme="minorHAnsi" w:hAnsiTheme="minorHAnsi"/>
            </w:rPr>
          </w:pPr>
        </w:p>
        <w:p w14:paraId="6480A09E" w14:textId="77777777" w:rsidR="00281302" w:rsidRPr="00556CEA" w:rsidRDefault="00281302" w:rsidP="00281302">
          <w:pPr>
            <w:rPr>
              <w:rFonts w:asciiTheme="minorHAnsi" w:hAnsiTheme="minorHAnsi"/>
            </w:rPr>
          </w:pPr>
        </w:p>
        <w:p w14:paraId="359EBFD1" w14:textId="77777777" w:rsidR="00281302" w:rsidRPr="00556CEA" w:rsidRDefault="00281302" w:rsidP="00281302">
          <w:pPr>
            <w:rPr>
              <w:rFonts w:asciiTheme="minorHAnsi" w:hAnsiTheme="minorHAnsi"/>
            </w:rPr>
          </w:pPr>
        </w:p>
        <w:p w14:paraId="2631766A" w14:textId="77777777" w:rsidR="00281302" w:rsidRPr="00556CEA" w:rsidRDefault="00281302" w:rsidP="00281302">
          <w:pPr>
            <w:rPr>
              <w:rFonts w:asciiTheme="minorHAnsi" w:hAnsiTheme="minorHAnsi"/>
            </w:rPr>
          </w:pPr>
        </w:p>
        <w:p w14:paraId="529890E8" w14:textId="77777777" w:rsidR="00281302" w:rsidRPr="00556CEA" w:rsidRDefault="00281302" w:rsidP="00281302">
          <w:pPr>
            <w:rPr>
              <w:rFonts w:asciiTheme="minorHAnsi" w:hAnsiTheme="minorHAnsi"/>
            </w:rPr>
          </w:pPr>
        </w:p>
        <w:p w14:paraId="41FBEA4D" w14:textId="77777777" w:rsidR="00281302" w:rsidRPr="00556CEA" w:rsidRDefault="00281302" w:rsidP="00281302">
          <w:pPr>
            <w:rPr>
              <w:rFonts w:asciiTheme="minorHAnsi" w:hAnsiTheme="minorHAnsi"/>
            </w:rPr>
          </w:pPr>
        </w:p>
        <w:p w14:paraId="78585387" w14:textId="77777777" w:rsidR="00281302" w:rsidRPr="00556CEA" w:rsidRDefault="00281302" w:rsidP="00281302">
          <w:pPr>
            <w:rPr>
              <w:rFonts w:asciiTheme="minorHAnsi" w:hAnsiTheme="minorHAnsi"/>
            </w:rPr>
          </w:pPr>
        </w:p>
        <w:p w14:paraId="6F894DCA" w14:textId="77777777" w:rsidR="00281302" w:rsidRPr="00556CEA" w:rsidRDefault="00281302" w:rsidP="00281302">
          <w:pPr>
            <w:rPr>
              <w:rFonts w:asciiTheme="minorHAnsi" w:hAnsiTheme="minorHAnsi"/>
            </w:rPr>
          </w:pPr>
        </w:p>
        <w:p w14:paraId="017A2005" w14:textId="77777777" w:rsidR="00281302" w:rsidRPr="00556CEA" w:rsidRDefault="00281302" w:rsidP="00281302">
          <w:pPr>
            <w:rPr>
              <w:rFonts w:asciiTheme="minorHAnsi" w:hAnsiTheme="minorHAnsi"/>
            </w:rPr>
          </w:pPr>
        </w:p>
        <w:sdt>
          <w:sdtPr>
            <w:rPr>
              <w:rFonts w:asciiTheme="minorHAnsi" w:hAnsiTheme="minorHAnsi"/>
            </w:r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Content>
            <w:p w14:paraId="452B0701" w14:textId="77777777" w:rsidR="00281302" w:rsidRPr="00556CEA" w:rsidRDefault="00281302" w:rsidP="00281302">
              <w:pPr>
                <w:rPr>
                  <w:rFonts w:asciiTheme="minorHAnsi" w:hAnsiTheme="minorHAnsi"/>
                </w:rPr>
              </w:pPr>
              <w:r w:rsidRPr="00556CEA">
                <w:rPr>
                  <w:rFonts w:asciiTheme="minorHAnsi" w:hAnsiTheme="minorHAnsi"/>
                </w:rPr>
                <w:t xml:space="preserve">     </w:t>
              </w:r>
            </w:p>
          </w:sdtContent>
        </w:sdt>
      </w:sdtContent>
    </w:sdt>
    <w:p w14:paraId="1EB88B22" w14:textId="77777777" w:rsidR="001C5100" w:rsidRDefault="00281302" w:rsidP="00281302">
      <w:pPr>
        <w:pStyle w:val="AxureTOCHeading"/>
      </w:pPr>
      <w:r>
        <w:t xml:space="preserve"> </w:t>
      </w:r>
      <w:r w:rsidR="00D35989">
        <w:br w:type="page"/>
      </w:r>
      <w:r w:rsidR="001C5100">
        <w:lastRenderedPageBreak/>
        <w:t>Table of Contents</w:t>
      </w:r>
    </w:p>
    <w:p w14:paraId="28BE4728" w14:textId="77777777"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>the messag</w:t>
      </w:r>
      <w:bookmarkStart w:id="0" w:name="_GoBack"/>
      <w:bookmarkEnd w:id="0"/>
      <w:r w:rsidRPr="00772CBA">
        <w:rPr>
          <w:color w:val="943634" w:themeColor="accent2" w:themeShade="BF"/>
        </w:rPr>
        <w:t xml:space="preserve">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14:paraId="26BC9F07" w14:textId="77777777" w:rsidR="00281302" w:rsidRDefault="00317D15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r>
        <w:rPr>
          <w:b w:val="0"/>
        </w:rPr>
        <w:fldChar w:fldCharType="begin"/>
      </w:r>
      <w:r w:rsidR="001C5100">
        <w:instrText xml:space="preserve"> TOC \o "1-3" \h \z \t "AxureHeading1,1,AxureHeading2,2,AxureHeading3,3,AxureHeading4,4" </w:instrText>
      </w:r>
      <w:r>
        <w:rPr>
          <w:b w:val="0"/>
        </w:rPr>
        <w:fldChar w:fldCharType="separate"/>
      </w:r>
      <w:hyperlink w:anchor="_Toc416986740" w:history="1">
        <w:r w:rsidR="00281302" w:rsidRPr="0090579C">
          <w:rPr>
            <w:rStyle w:val="Hyperlink"/>
            <w:noProof/>
          </w:rPr>
          <w:t>1. Login Screen</w:t>
        </w:r>
        <w:r w:rsidR="00281302">
          <w:rPr>
            <w:noProof/>
            <w:webHidden/>
          </w:rPr>
          <w:tab/>
        </w:r>
        <w:r w:rsidR="00281302">
          <w:rPr>
            <w:noProof/>
            <w:webHidden/>
          </w:rPr>
          <w:fldChar w:fldCharType="begin"/>
        </w:r>
        <w:r w:rsidR="00281302">
          <w:rPr>
            <w:noProof/>
            <w:webHidden/>
          </w:rPr>
          <w:instrText xml:space="preserve"> PAGEREF _Toc416986740 \h </w:instrText>
        </w:r>
        <w:r w:rsidR="00281302">
          <w:rPr>
            <w:noProof/>
            <w:webHidden/>
          </w:rPr>
        </w:r>
        <w:r w:rsidR="00281302">
          <w:rPr>
            <w:noProof/>
            <w:webHidden/>
          </w:rPr>
          <w:fldChar w:fldCharType="separate"/>
        </w:r>
        <w:r w:rsidR="00281302">
          <w:rPr>
            <w:noProof/>
            <w:webHidden/>
          </w:rPr>
          <w:t>4</w:t>
        </w:r>
        <w:r w:rsidR="00281302">
          <w:rPr>
            <w:noProof/>
            <w:webHidden/>
          </w:rPr>
          <w:fldChar w:fldCharType="end"/>
        </w:r>
      </w:hyperlink>
    </w:p>
    <w:p w14:paraId="2D2D8CB0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41" w:history="1">
        <w:r w:rsidRPr="0090579C">
          <w:rPr>
            <w:rStyle w:val="Hyperlink"/>
            <w:noProof/>
          </w:rPr>
          <w:t>1.1.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77AF7CE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42" w:history="1">
        <w:r w:rsidRPr="0090579C">
          <w:rPr>
            <w:rStyle w:val="Hyperlink"/>
            <w:noProof/>
          </w:rPr>
          <w:t>1.2.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38178B2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43" w:history="1">
        <w:r w:rsidRPr="0090579C">
          <w:rPr>
            <w:rStyle w:val="Hyperlink"/>
            <w:noProof/>
          </w:rPr>
          <w:t>2. Dashboard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9001CDB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44" w:history="1">
        <w:r w:rsidRPr="0090579C">
          <w:rPr>
            <w:rStyle w:val="Hyperlink"/>
            <w:noProof/>
          </w:rPr>
          <w:t>2.1.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45FCF62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45" w:history="1">
        <w:r w:rsidRPr="0090579C">
          <w:rPr>
            <w:rStyle w:val="Hyperlink"/>
            <w:noProof/>
          </w:rPr>
          <w:t>2.2.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A3A390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46" w:history="1">
        <w:r w:rsidRPr="0090579C">
          <w:rPr>
            <w:rStyle w:val="Hyperlink"/>
            <w:noProof/>
          </w:rPr>
          <w:t>3. Hamburger Menu - Members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C6B7A9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47" w:history="1">
        <w:r w:rsidRPr="0090579C">
          <w:rPr>
            <w:rStyle w:val="Hyperlink"/>
            <w:noProof/>
          </w:rPr>
          <w:t>3.1.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809AE6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48" w:history="1">
        <w:r w:rsidRPr="0090579C">
          <w:rPr>
            <w:rStyle w:val="Hyperlink"/>
            <w:noProof/>
          </w:rPr>
          <w:t>3.2.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C32E7D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49" w:history="1">
        <w:r w:rsidRPr="0090579C">
          <w:rPr>
            <w:rStyle w:val="Hyperlink"/>
            <w:noProof/>
          </w:rPr>
          <w:t>4. Hamburger Menu - Non-Members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DB4F72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50" w:history="1">
        <w:r w:rsidRPr="0090579C">
          <w:rPr>
            <w:rStyle w:val="Hyperlink"/>
            <w:noProof/>
          </w:rPr>
          <w:t>4.1.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683A0AE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51" w:history="1">
        <w:r w:rsidRPr="0090579C">
          <w:rPr>
            <w:rStyle w:val="Hyperlink"/>
            <w:noProof/>
          </w:rPr>
          <w:t>4.2.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2B80C00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52" w:history="1">
        <w:r w:rsidRPr="0090579C">
          <w:rPr>
            <w:rStyle w:val="Hyperlink"/>
            <w:noProof/>
          </w:rPr>
          <w:t>5. Search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B13F35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53" w:history="1">
        <w:r w:rsidRPr="0090579C">
          <w:rPr>
            <w:rStyle w:val="Hyperlink"/>
            <w:noProof/>
          </w:rPr>
          <w:t>5.1.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FD29A9D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54" w:history="1">
        <w:r w:rsidRPr="0090579C">
          <w:rPr>
            <w:rStyle w:val="Hyperlink"/>
            <w:noProof/>
          </w:rPr>
          <w:t>6. Message Center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D824205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55" w:history="1">
        <w:r w:rsidRPr="0090579C">
          <w:rPr>
            <w:rStyle w:val="Hyperlink"/>
            <w:noProof/>
          </w:rPr>
          <w:t>6.1.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92B6A25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56" w:history="1">
        <w:r w:rsidRPr="0090579C">
          <w:rPr>
            <w:rStyle w:val="Hyperlink"/>
            <w:noProof/>
          </w:rPr>
          <w:t>6.2.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193ED59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57" w:history="1">
        <w:r w:rsidRPr="0090579C">
          <w:rPr>
            <w:rStyle w:val="Hyperlink"/>
            <w:noProof/>
          </w:rPr>
          <w:t>7. Message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055C5A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58" w:history="1">
        <w:r w:rsidRPr="0090579C">
          <w:rPr>
            <w:rStyle w:val="Hyperlink"/>
            <w:noProof/>
          </w:rPr>
          <w:t>7.1.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FB4CDA1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59" w:history="1">
        <w:r w:rsidRPr="0090579C">
          <w:rPr>
            <w:rStyle w:val="Hyperlink"/>
            <w:noProof/>
          </w:rPr>
          <w:t>8. My Education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41404E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60" w:history="1">
        <w:r w:rsidRPr="0090579C">
          <w:rPr>
            <w:rStyle w:val="Hyperlink"/>
            <w:noProof/>
          </w:rPr>
          <w:t>8.1.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4CA742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61" w:history="1">
        <w:r w:rsidRPr="0090579C">
          <w:rPr>
            <w:rStyle w:val="Hyperlink"/>
            <w:noProof/>
          </w:rPr>
          <w:t>8.2.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7B96E4A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62" w:history="1">
        <w:r w:rsidRPr="0090579C">
          <w:rPr>
            <w:rStyle w:val="Hyperlink"/>
            <w:noProof/>
          </w:rPr>
          <w:t>9. Study Guide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FC8C227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63" w:history="1">
        <w:r w:rsidRPr="0090579C">
          <w:rPr>
            <w:rStyle w:val="Hyperlink"/>
            <w:noProof/>
          </w:rPr>
          <w:t>9.1.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CD57FE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64" w:history="1">
        <w:r w:rsidRPr="0090579C">
          <w:rPr>
            <w:rStyle w:val="Hyperlink"/>
            <w:noProof/>
          </w:rPr>
          <w:t>9.2.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7B56EA2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65" w:history="1">
        <w:r w:rsidRPr="0090579C">
          <w:rPr>
            <w:rStyle w:val="Hyperlink"/>
            <w:noProof/>
          </w:rPr>
          <w:t>10. Study Guide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622202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66" w:history="1">
        <w:r w:rsidRPr="0090579C">
          <w:rPr>
            <w:rStyle w:val="Hyperlink"/>
            <w:noProof/>
          </w:rPr>
          <w:t>10.1.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DBF6297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67" w:history="1">
        <w:r w:rsidRPr="0090579C">
          <w:rPr>
            <w:rStyle w:val="Hyperlink"/>
            <w:noProof/>
          </w:rPr>
          <w:t>10.2.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364014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68" w:history="1">
        <w:r w:rsidRPr="0090579C">
          <w:rPr>
            <w:rStyle w:val="Hyperlink"/>
            <w:noProof/>
          </w:rPr>
          <w:t>11. Study Guide Quiz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645179B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69" w:history="1">
        <w:r w:rsidRPr="0090579C">
          <w:rPr>
            <w:rStyle w:val="Hyperlink"/>
            <w:noProof/>
          </w:rPr>
          <w:t>11.1.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3A77512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70" w:history="1">
        <w:r w:rsidRPr="0090579C">
          <w:rPr>
            <w:rStyle w:val="Hyperlink"/>
            <w:noProof/>
          </w:rPr>
          <w:t>11.2.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42EC42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71" w:history="1">
        <w:r w:rsidRPr="0090579C">
          <w:rPr>
            <w:rStyle w:val="Hyperlink"/>
            <w:noProof/>
          </w:rPr>
          <w:t>12. Study Guide Question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46E8D13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72" w:history="1">
        <w:r w:rsidRPr="0090579C">
          <w:rPr>
            <w:rStyle w:val="Hyperlink"/>
            <w:noProof/>
          </w:rPr>
          <w:t>12.1.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026D75D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73" w:history="1">
        <w:r w:rsidRPr="0090579C">
          <w:rPr>
            <w:rStyle w:val="Hyperlink"/>
            <w:noProof/>
          </w:rPr>
          <w:t>13. Study Guide Feedback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D20CCE0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74" w:history="1">
        <w:r w:rsidRPr="0090579C">
          <w:rPr>
            <w:rStyle w:val="Hyperlink"/>
            <w:noProof/>
          </w:rPr>
          <w:t>13.1.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E6068CB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75" w:history="1">
        <w:r w:rsidRPr="0090579C">
          <w:rPr>
            <w:rStyle w:val="Hyperlink"/>
            <w:noProof/>
          </w:rPr>
          <w:t>13.2.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3A10F29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76" w:history="1">
        <w:r w:rsidRPr="0090579C">
          <w:rPr>
            <w:rStyle w:val="Hyperlink"/>
            <w:noProof/>
          </w:rPr>
          <w:t>14. PRISE Product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4CF6273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77" w:history="1">
        <w:r w:rsidRPr="0090579C">
          <w:rPr>
            <w:rStyle w:val="Hyperlink"/>
            <w:noProof/>
          </w:rPr>
          <w:t>14.1.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00A55A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78" w:history="1">
        <w:r w:rsidRPr="0090579C">
          <w:rPr>
            <w:rStyle w:val="Hyperlink"/>
            <w:noProof/>
          </w:rPr>
          <w:t>15. Membership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AD443CB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79" w:history="1">
        <w:r w:rsidRPr="0090579C">
          <w:rPr>
            <w:rStyle w:val="Hyperlink"/>
            <w:noProof/>
          </w:rPr>
          <w:t>15.1.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C396AE9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80" w:history="1">
        <w:r w:rsidRPr="0090579C">
          <w:rPr>
            <w:rStyle w:val="Hyperlink"/>
            <w:noProof/>
          </w:rPr>
          <w:t>15.2.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1C72DE9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81" w:history="1">
        <w:r w:rsidRPr="0090579C">
          <w:rPr>
            <w:rStyle w:val="Hyperlink"/>
            <w:noProof/>
          </w:rPr>
          <w:t>16. Become a 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38FF24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82" w:history="1">
        <w:r w:rsidRPr="0090579C">
          <w:rPr>
            <w:rStyle w:val="Hyperlink"/>
            <w:noProof/>
          </w:rPr>
          <w:t>16.1.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A0C419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83" w:history="1">
        <w:r w:rsidRPr="0090579C">
          <w:rPr>
            <w:rStyle w:val="Hyperlink"/>
            <w:noProof/>
          </w:rPr>
          <w:t>16.2. Widget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C8FB985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84" w:history="1">
        <w:r w:rsidRPr="0090579C">
          <w:rPr>
            <w:rStyle w:val="Hyperlink"/>
            <w:noProof/>
          </w:rPr>
          <w:t>17. Passbook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0CCCCE8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85" w:history="1">
        <w:r w:rsidRPr="0090579C">
          <w:rPr>
            <w:rStyle w:val="Hyperlink"/>
            <w:noProof/>
          </w:rPr>
          <w:t>17.1.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BDD8C7D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86" w:history="1">
        <w:r w:rsidRPr="0090579C">
          <w:rPr>
            <w:rStyle w:val="Hyperlink"/>
            <w:noProof/>
          </w:rPr>
          <w:t>18. Member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6377B3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87" w:history="1">
        <w:r w:rsidRPr="0090579C">
          <w:rPr>
            <w:rStyle w:val="Hyperlink"/>
            <w:noProof/>
          </w:rPr>
          <w:t>18.1.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BF3B644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88" w:history="1">
        <w:r w:rsidRPr="0090579C">
          <w:rPr>
            <w:rStyle w:val="Hyperlink"/>
            <w:noProof/>
          </w:rPr>
          <w:t>19. Membership Renewal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A416F0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89" w:history="1">
        <w:r w:rsidRPr="0090579C">
          <w:rPr>
            <w:rStyle w:val="Hyperlink"/>
            <w:noProof/>
          </w:rPr>
          <w:t>19.1.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510AC90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90" w:history="1">
        <w:r w:rsidRPr="0090579C">
          <w:rPr>
            <w:rStyle w:val="Hyperlink"/>
            <w:noProof/>
          </w:rPr>
          <w:t>20. Membership Renewal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B8CCB5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91" w:history="1">
        <w:r w:rsidRPr="0090579C">
          <w:rPr>
            <w:rStyle w:val="Hyperlink"/>
            <w:noProof/>
          </w:rPr>
          <w:t>20.1.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B91FEAA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92" w:history="1">
        <w:r w:rsidRPr="0090579C">
          <w:rPr>
            <w:rStyle w:val="Hyperlink"/>
            <w:noProof/>
          </w:rPr>
          <w:t>21. Membership Renewal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AE3A177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93" w:history="1">
        <w:r w:rsidRPr="0090579C">
          <w:rPr>
            <w:rStyle w:val="Hyperlink"/>
            <w:noProof/>
          </w:rPr>
          <w:t>21.1.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9B626AD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94" w:history="1">
        <w:r w:rsidRPr="0090579C">
          <w:rPr>
            <w:rStyle w:val="Hyperlink"/>
            <w:noProof/>
          </w:rPr>
          <w:t>22. Membership Renewal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F68985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95" w:history="1">
        <w:r w:rsidRPr="0090579C">
          <w:rPr>
            <w:rStyle w:val="Hyperlink"/>
            <w:noProof/>
          </w:rPr>
          <w:t>22.1.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C06A8E0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96" w:history="1">
        <w:r w:rsidRPr="0090579C">
          <w:rPr>
            <w:rStyle w:val="Hyperlink"/>
            <w:noProof/>
          </w:rPr>
          <w:t>23. Membership Renewal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89996D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97" w:history="1">
        <w:r w:rsidRPr="0090579C">
          <w:rPr>
            <w:rStyle w:val="Hyperlink"/>
            <w:noProof/>
          </w:rPr>
          <w:t>23.1.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7CFD4C5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798" w:history="1">
        <w:r w:rsidRPr="0090579C">
          <w:rPr>
            <w:rStyle w:val="Hyperlink"/>
            <w:noProof/>
          </w:rPr>
          <w:t>24. Membership Renewal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B22722A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799" w:history="1">
        <w:r w:rsidRPr="0090579C">
          <w:rPr>
            <w:rStyle w:val="Hyperlink"/>
            <w:noProof/>
          </w:rPr>
          <w:t>24.1.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382A4F9" w14:textId="77777777" w:rsidR="00281302" w:rsidRDefault="00281302">
      <w:pPr>
        <w:pStyle w:val="TOC1"/>
        <w:tabs>
          <w:tab w:val="right" w:leader="dot" w:pos="10790"/>
        </w:tabs>
        <w:rPr>
          <w:rFonts w:eastAsiaTheme="minorEastAsia" w:cstheme="minorBidi"/>
          <w:b w:val="0"/>
          <w:caps w:val="0"/>
          <w:noProof/>
          <w:sz w:val="24"/>
          <w:szCs w:val="24"/>
          <w:lang w:eastAsia="ja-JP"/>
        </w:rPr>
      </w:pPr>
      <w:hyperlink w:anchor="_Toc416986800" w:history="1">
        <w:r w:rsidRPr="0090579C">
          <w:rPr>
            <w:rStyle w:val="Hyperlink"/>
            <w:noProof/>
          </w:rPr>
          <w:t>25. Membership Renewal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5FFDE10" w14:textId="77777777" w:rsidR="00281302" w:rsidRDefault="00281302">
      <w:pPr>
        <w:pStyle w:val="TOC2"/>
        <w:tabs>
          <w:tab w:val="right" w:leader="dot" w:pos="10790"/>
        </w:tabs>
        <w:rPr>
          <w:rFonts w:eastAsiaTheme="minorEastAsia" w:cstheme="minorBidi"/>
          <w:smallCaps w:val="0"/>
          <w:noProof/>
          <w:sz w:val="24"/>
          <w:szCs w:val="24"/>
          <w:lang w:eastAsia="ja-JP"/>
        </w:rPr>
      </w:pPr>
      <w:hyperlink w:anchor="_Toc416986801" w:history="1">
        <w:r w:rsidRPr="0090579C">
          <w:rPr>
            <w:rStyle w:val="Hyperlink"/>
            <w:noProof/>
          </w:rPr>
          <w:t>25.1.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_Toc416986801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3F70485" w14:textId="77777777" w:rsidR="00634D62" w:rsidRDefault="00317D15" w:rsidP="001C5100">
      <w:pPr>
        <w:rPr>
          <w:b/>
        </w:rPr>
      </w:pPr>
      <w:r>
        <w:rPr>
          <w:b/>
        </w:rPr>
        <w:fldChar w:fldCharType="end"/>
      </w:r>
    </w:p>
    <w:p w14:paraId="66755421" w14:textId="77777777" w:rsidR="000100CE" w:rsidRDefault="000100CE">
      <w:pPr>
        <w:sectPr w:rsidR="000100CE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3E2972E5" w14:textId="77777777" w:rsidR="000100CE" w:rsidRDefault="00C70893" w:rsidP="00281302">
      <w:pPr>
        <w:pStyle w:val="AxureHeading1"/>
        <w:keepNext/>
        <w:numPr>
          <w:ilvl w:val="0"/>
          <w:numId w:val="0"/>
        </w:numPr>
      </w:pPr>
      <w:r>
        <w:lastRenderedPageBreak/>
        <w:br w:type="page"/>
      </w:r>
      <w:bookmarkStart w:id="1" w:name="_Toc416986740"/>
      <w:r>
        <w:lastRenderedPageBreak/>
        <w:t>Login Screen</w:t>
      </w:r>
      <w:bookmarkEnd w:id="1"/>
    </w:p>
    <w:p w14:paraId="57298D29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0195328" w14:textId="77777777" w:rsidR="000100CE" w:rsidRDefault="00C70893">
      <w:pPr>
        <w:pStyle w:val="AxureHeading2"/>
        <w:keepNext/>
      </w:pPr>
      <w:bookmarkStart w:id="2" w:name="_Toc416986741"/>
      <w:r>
        <w:lastRenderedPageBreak/>
        <w:t>User Interface</w:t>
      </w:r>
      <w:bookmarkEnd w:id="2"/>
    </w:p>
    <w:p w14:paraId="169809A3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629AF07B" wp14:editId="6D08949E">
            <wp:extent cx="3429000" cy="60960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7F77" w14:textId="77777777" w:rsidR="000100CE" w:rsidRDefault="00C70893">
      <w:pPr>
        <w:pStyle w:val="AxureHeading2"/>
        <w:keepNext/>
      </w:pPr>
      <w:r>
        <w:br w:type="column"/>
      </w:r>
      <w:bookmarkStart w:id="3" w:name="_Toc416986742"/>
      <w:r>
        <w:lastRenderedPageBreak/>
        <w:t>Widget Table</w:t>
      </w:r>
      <w:bookmarkEnd w:id="3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3453"/>
      </w:tblGrid>
      <w:tr w:rsidR="000100CE" w14:paraId="499E45CF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144DC7C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39CB5C3C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2E19FBAA" w14:textId="77777777" w:rsidTr="000100CE">
        <w:tc>
          <w:tcPr>
            <w:tcW w:w="0" w:type="auto"/>
          </w:tcPr>
          <w:p w14:paraId="57E8F223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1E9DFDB0" w14:textId="77777777" w:rsidR="000100CE" w:rsidRDefault="00C70893">
            <w:pPr>
              <w:pStyle w:val="AxureTableNormalText"/>
            </w:pPr>
            <w:r>
              <w:t>Upon successful login, take user to Dashboard</w:t>
            </w:r>
            <w:r>
              <w:br/>
            </w:r>
          </w:p>
        </w:tc>
      </w:tr>
    </w:tbl>
    <w:p w14:paraId="35D88179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DEBDB31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4" w:name="_Toc416986743"/>
      <w:r>
        <w:lastRenderedPageBreak/>
        <w:t>Dashboard</w:t>
      </w:r>
      <w:bookmarkEnd w:id="4"/>
    </w:p>
    <w:p w14:paraId="6C44D7A4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28119D8C" w14:textId="77777777" w:rsidR="000100CE" w:rsidRDefault="00C70893">
      <w:pPr>
        <w:pStyle w:val="AxureHeading2"/>
        <w:keepNext/>
      </w:pPr>
      <w:bookmarkStart w:id="5" w:name="_Toc416986744"/>
      <w:r>
        <w:lastRenderedPageBreak/>
        <w:t>User Interface</w:t>
      </w:r>
      <w:bookmarkEnd w:id="5"/>
    </w:p>
    <w:p w14:paraId="46D5DE26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7D3A6DDA" wp14:editId="45953929">
            <wp:extent cx="3429000" cy="609600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2CED" w14:textId="77777777" w:rsidR="000100CE" w:rsidRDefault="00C70893">
      <w:pPr>
        <w:pStyle w:val="AxureHeading2"/>
        <w:keepNext/>
      </w:pPr>
      <w:r>
        <w:br w:type="column"/>
      </w:r>
      <w:bookmarkStart w:id="6" w:name="_Toc416986745"/>
      <w:r>
        <w:lastRenderedPageBreak/>
        <w:t>Widget Table</w:t>
      </w:r>
      <w:bookmarkEnd w:id="6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56"/>
        <w:gridCol w:w="919"/>
        <w:gridCol w:w="3149"/>
      </w:tblGrid>
      <w:tr w:rsidR="000100CE" w14:paraId="5539393B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55A040C3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7FE1494F" w14:textId="77777777" w:rsidR="000100CE" w:rsidRDefault="00C70893">
            <w:pPr>
              <w:pStyle w:val="AxureTableHeaderText"/>
            </w:pPr>
            <w:r>
              <w:t>Name</w:t>
            </w:r>
          </w:p>
        </w:tc>
        <w:tc>
          <w:tcPr>
            <w:tcW w:w="0" w:type="auto"/>
          </w:tcPr>
          <w:p w14:paraId="00C65F0D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2DFBC893" w14:textId="77777777" w:rsidTr="000100CE">
        <w:tc>
          <w:tcPr>
            <w:tcW w:w="0" w:type="auto"/>
          </w:tcPr>
          <w:p w14:paraId="0F557F87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5E0A1CFB" w14:textId="77777777" w:rsidR="000100CE" w:rsidRDefault="00C70893">
            <w:pPr>
              <w:pStyle w:val="AxureTableNormalText"/>
            </w:pPr>
            <w:r>
              <w:t>Hamburger Menu slides in from left On Click</w:t>
            </w:r>
          </w:p>
        </w:tc>
        <w:tc>
          <w:tcPr>
            <w:tcW w:w="0" w:type="auto"/>
          </w:tcPr>
          <w:p w14:paraId="4506B934" w14:textId="77777777" w:rsidR="000100CE" w:rsidRDefault="00C70893">
            <w:pPr>
              <w:pStyle w:val="AxureTableNormalText"/>
            </w:pPr>
            <w:r>
              <w:t>On Click, take user to Hamburger Menu</w:t>
            </w:r>
            <w:r>
              <w:br/>
            </w:r>
            <w:r>
              <w:br/>
              <w:t>- If user is a member, take to Hamburger Menu - Members</w:t>
            </w:r>
            <w:r>
              <w:br/>
            </w:r>
            <w:r>
              <w:br/>
              <w:t>- If user is non-member, take to Hamburger menu - Non-Member</w:t>
            </w:r>
          </w:p>
        </w:tc>
      </w:tr>
      <w:tr w:rsidR="000100CE" w14:paraId="2E8AA5DE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2F4A6A39" w14:textId="77777777" w:rsidR="000100CE" w:rsidRDefault="00C70893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54D9D6BC" w14:textId="77777777" w:rsidR="000100CE" w:rsidRDefault="00C70893">
            <w:pPr>
              <w:pStyle w:val="AxureTableNormalText"/>
            </w:pPr>
            <w:r>
              <w:t>Hamburger Menu slides in from left On Click</w:t>
            </w:r>
          </w:p>
        </w:tc>
        <w:tc>
          <w:tcPr>
            <w:tcW w:w="0" w:type="auto"/>
          </w:tcPr>
          <w:p w14:paraId="440FD5D2" w14:textId="77777777" w:rsidR="000100CE" w:rsidRDefault="00C70893">
            <w:pPr>
              <w:pStyle w:val="AxureTableNormalText"/>
            </w:pPr>
            <w:r>
              <w:t>On Click</w:t>
            </w:r>
            <w:r>
              <w:t>, take user to Search Screen</w:t>
            </w:r>
          </w:p>
        </w:tc>
      </w:tr>
      <w:tr w:rsidR="000100CE" w14:paraId="650DEB53" w14:textId="77777777" w:rsidTr="000100CE">
        <w:tc>
          <w:tcPr>
            <w:tcW w:w="0" w:type="auto"/>
          </w:tcPr>
          <w:p w14:paraId="180A018E" w14:textId="77777777" w:rsidR="000100CE" w:rsidRDefault="00C70893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52EA5823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03440F5C" w14:textId="77777777" w:rsidR="000100CE" w:rsidRDefault="00C70893">
            <w:pPr>
              <w:pStyle w:val="AxureTableNormalText"/>
            </w:pPr>
            <w:r>
              <w:t>On click, take user to Message Center.  Message titles, New Message Counter (3 unread) and arrow are clickable to Message Center</w:t>
            </w:r>
          </w:p>
        </w:tc>
      </w:tr>
      <w:tr w:rsidR="000100CE" w14:paraId="66185E65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6209C41E" w14:textId="77777777" w:rsidR="000100CE" w:rsidRDefault="00C70893">
            <w:pPr>
              <w:pStyle w:val="AxureTableNormalText"/>
            </w:pPr>
            <w:r>
              <w:t>4</w:t>
            </w:r>
          </w:p>
        </w:tc>
        <w:tc>
          <w:tcPr>
            <w:tcW w:w="0" w:type="auto"/>
          </w:tcPr>
          <w:p w14:paraId="2BB59222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6FB3F705" w14:textId="77777777" w:rsidR="000100CE" w:rsidRDefault="00C70893">
            <w:pPr>
              <w:pStyle w:val="AxureTableNormalText"/>
            </w:pPr>
            <w:r>
              <w:t>On Click, take user to BOC Study Guide</w:t>
            </w:r>
          </w:p>
        </w:tc>
      </w:tr>
      <w:tr w:rsidR="000100CE" w14:paraId="4E3AB207" w14:textId="77777777" w:rsidTr="000100CE">
        <w:tc>
          <w:tcPr>
            <w:tcW w:w="0" w:type="auto"/>
          </w:tcPr>
          <w:p w14:paraId="4FEA31F7" w14:textId="77777777" w:rsidR="000100CE" w:rsidRDefault="00C70893">
            <w:pPr>
              <w:pStyle w:val="AxureTableNormalText"/>
            </w:pPr>
            <w:r>
              <w:t>5</w:t>
            </w:r>
          </w:p>
        </w:tc>
        <w:tc>
          <w:tcPr>
            <w:tcW w:w="0" w:type="auto"/>
          </w:tcPr>
          <w:p w14:paraId="668BB26F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18494722" w14:textId="77777777" w:rsidR="000100CE" w:rsidRDefault="00C70893">
            <w:pPr>
              <w:pStyle w:val="AxureTableNormalText"/>
            </w:pPr>
            <w:r>
              <w:t>On Click, take user to PRISE Product page (URL to be provided by ASCP IT Dept)</w:t>
            </w:r>
          </w:p>
        </w:tc>
      </w:tr>
      <w:tr w:rsidR="000100CE" w14:paraId="1B6A20B9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3CCC85BE" w14:textId="77777777" w:rsidR="000100CE" w:rsidRDefault="00C70893">
            <w:pPr>
              <w:pStyle w:val="AxureTableNormalText"/>
            </w:pPr>
            <w:r>
              <w:t>6</w:t>
            </w:r>
          </w:p>
        </w:tc>
        <w:tc>
          <w:tcPr>
            <w:tcW w:w="0" w:type="auto"/>
          </w:tcPr>
          <w:p w14:paraId="0D33A3A4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11198759" w14:textId="77777777" w:rsidR="000100CE" w:rsidRDefault="00C70893">
            <w:pPr>
              <w:pStyle w:val="AxureTableNormalText"/>
            </w:pPr>
            <w:r>
              <w:t>On Click, take user to My Education Screen</w:t>
            </w:r>
            <w:r>
              <w:br/>
            </w:r>
          </w:p>
        </w:tc>
      </w:tr>
      <w:tr w:rsidR="000100CE" w14:paraId="3794585D" w14:textId="77777777" w:rsidTr="000100CE">
        <w:tc>
          <w:tcPr>
            <w:tcW w:w="0" w:type="auto"/>
          </w:tcPr>
          <w:p w14:paraId="5176264F" w14:textId="77777777" w:rsidR="000100CE" w:rsidRDefault="00C70893">
            <w:pPr>
              <w:pStyle w:val="AxureTableNormalText"/>
            </w:pPr>
            <w:r>
              <w:t>7</w:t>
            </w:r>
          </w:p>
        </w:tc>
        <w:tc>
          <w:tcPr>
            <w:tcW w:w="0" w:type="auto"/>
          </w:tcPr>
          <w:p w14:paraId="3CA87B04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26842BE3" w14:textId="77777777" w:rsidR="000100CE" w:rsidRDefault="00C70893">
            <w:pPr>
              <w:pStyle w:val="AxureTableNormalText"/>
            </w:pPr>
            <w:r>
              <w:t>On Click, take user to BOC Landing Page</w:t>
            </w:r>
          </w:p>
        </w:tc>
      </w:tr>
      <w:tr w:rsidR="000100CE" w14:paraId="1BFA3C77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510ECAC4" w14:textId="77777777" w:rsidR="000100CE" w:rsidRDefault="00C70893">
            <w:pPr>
              <w:pStyle w:val="AxureTableNormalText"/>
            </w:pPr>
            <w:r>
              <w:t>8</w:t>
            </w:r>
          </w:p>
        </w:tc>
        <w:tc>
          <w:tcPr>
            <w:tcW w:w="0" w:type="auto"/>
          </w:tcPr>
          <w:p w14:paraId="3F859905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034C2A2A" w14:textId="77777777" w:rsidR="000100CE" w:rsidRDefault="00C70893">
            <w:pPr>
              <w:pStyle w:val="AxureTableNormalText"/>
            </w:pPr>
            <w:r>
              <w:t>On Click, take user to external webpage (display within app in a webview) http://labculture.ascp.org/community/forums</w:t>
            </w:r>
          </w:p>
        </w:tc>
      </w:tr>
      <w:tr w:rsidR="000100CE" w14:paraId="01CFD4BD" w14:textId="77777777" w:rsidTr="000100CE">
        <w:tc>
          <w:tcPr>
            <w:tcW w:w="0" w:type="auto"/>
          </w:tcPr>
          <w:p w14:paraId="69EE6557" w14:textId="77777777" w:rsidR="000100CE" w:rsidRDefault="00C70893">
            <w:pPr>
              <w:pStyle w:val="AxureTableNormalText"/>
            </w:pPr>
            <w:r>
              <w:t>9</w:t>
            </w:r>
          </w:p>
        </w:tc>
        <w:tc>
          <w:tcPr>
            <w:tcW w:w="0" w:type="auto"/>
          </w:tcPr>
          <w:p w14:paraId="79B2AFB7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570BFC03" w14:textId="77777777" w:rsidR="000100CE" w:rsidRDefault="00C70893">
            <w:pPr>
              <w:pStyle w:val="AxureTableNormalText"/>
            </w:pPr>
            <w:r>
              <w:t>On Click, take user to external webpage (display within app in a webview) http://labculture.ascp.org/community/groups</w:t>
            </w:r>
          </w:p>
        </w:tc>
      </w:tr>
      <w:tr w:rsidR="000100CE" w14:paraId="304F86A3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1D20FB61" w14:textId="77777777" w:rsidR="000100CE" w:rsidRDefault="00C70893">
            <w:pPr>
              <w:pStyle w:val="AxureTableNormalText"/>
            </w:pPr>
            <w:r>
              <w:t>10</w:t>
            </w:r>
          </w:p>
        </w:tc>
        <w:tc>
          <w:tcPr>
            <w:tcW w:w="0" w:type="auto"/>
          </w:tcPr>
          <w:p w14:paraId="15586BDF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7C2EF3E5" w14:textId="77777777" w:rsidR="000100CE" w:rsidRDefault="00C70893">
            <w:pPr>
              <w:pStyle w:val="AxureTableNormalText"/>
            </w:pPr>
            <w:r>
              <w:t>On Click, take user to external webpage (display within app in a webview) http://labculture.ascp.org/community/blogs</w:t>
            </w:r>
          </w:p>
        </w:tc>
      </w:tr>
    </w:tbl>
    <w:p w14:paraId="75ECEB29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1D067CD5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7" w:name="_Toc416986746"/>
      <w:r>
        <w:lastRenderedPageBreak/>
        <w:t>Hamburger Menu - Members</w:t>
      </w:r>
      <w:bookmarkEnd w:id="7"/>
    </w:p>
    <w:p w14:paraId="1CEFB173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327759DA" w14:textId="77777777" w:rsidR="000100CE" w:rsidRDefault="00C70893">
      <w:pPr>
        <w:pStyle w:val="AxureHeading2"/>
        <w:keepNext/>
      </w:pPr>
      <w:bookmarkStart w:id="8" w:name="_Toc416986747"/>
      <w:r>
        <w:lastRenderedPageBreak/>
        <w:t>User Interface</w:t>
      </w:r>
      <w:bookmarkEnd w:id="8"/>
    </w:p>
    <w:p w14:paraId="27BEC834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08BEA234" wp14:editId="1461633C">
            <wp:extent cx="3429000" cy="6096000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33BB8" w14:textId="77777777" w:rsidR="000100CE" w:rsidRDefault="00C70893">
      <w:pPr>
        <w:pStyle w:val="AxureHeading2"/>
        <w:keepNext/>
      </w:pPr>
      <w:r>
        <w:br w:type="column"/>
      </w:r>
      <w:bookmarkStart w:id="9" w:name="_Toc416986748"/>
      <w:r>
        <w:lastRenderedPageBreak/>
        <w:t>Widget Table</w:t>
      </w:r>
      <w:bookmarkEnd w:id="9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1489"/>
        <w:gridCol w:w="2559"/>
      </w:tblGrid>
      <w:tr w:rsidR="000100CE" w14:paraId="7D36379A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5E6F0F6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47B6F584" w14:textId="77777777" w:rsidR="000100CE" w:rsidRDefault="00C70893">
            <w:pPr>
              <w:pStyle w:val="AxureTableHeaderText"/>
            </w:pPr>
            <w:r>
              <w:t>Name</w:t>
            </w:r>
          </w:p>
        </w:tc>
        <w:tc>
          <w:tcPr>
            <w:tcW w:w="0" w:type="auto"/>
          </w:tcPr>
          <w:p w14:paraId="50F5B539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65D573D0" w14:textId="77777777" w:rsidTr="000100CE">
        <w:tc>
          <w:tcPr>
            <w:tcW w:w="0" w:type="auto"/>
          </w:tcPr>
          <w:p w14:paraId="23FFFE5E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2ECE1386" w14:textId="77777777" w:rsidR="000100CE" w:rsidRDefault="00C70893">
            <w:pPr>
              <w:pStyle w:val="AxureTableNormalText"/>
            </w:pPr>
            <w:r>
              <w:t>Hamburger Menu slide</w:t>
            </w:r>
            <w:r>
              <w:t>s in from left On Click</w:t>
            </w:r>
          </w:p>
        </w:tc>
        <w:tc>
          <w:tcPr>
            <w:tcW w:w="0" w:type="auto"/>
          </w:tcPr>
          <w:p w14:paraId="32CFB813" w14:textId="77777777" w:rsidR="000100CE" w:rsidRDefault="00C70893">
            <w:pPr>
              <w:pStyle w:val="AxureTableNormalText"/>
            </w:pPr>
            <w:r>
              <w:t>On Click, take user to Membership Screen</w:t>
            </w:r>
            <w:r>
              <w:br/>
            </w:r>
          </w:p>
        </w:tc>
      </w:tr>
      <w:tr w:rsidR="000100CE" w14:paraId="48FB96E7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48C8D445" w14:textId="77777777" w:rsidR="000100CE" w:rsidRDefault="00C70893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5B842F82" w14:textId="77777777" w:rsidR="000100CE" w:rsidRDefault="00C70893">
            <w:pPr>
              <w:pStyle w:val="AxureTableNormalText"/>
            </w:pPr>
            <w:r>
              <w:t>Hamburger Menu slides in from left On Click</w:t>
            </w:r>
          </w:p>
        </w:tc>
        <w:tc>
          <w:tcPr>
            <w:tcW w:w="0" w:type="auto"/>
          </w:tcPr>
          <w:p w14:paraId="791F8343" w14:textId="77777777" w:rsidR="000100CE" w:rsidRDefault="00C70893">
            <w:pPr>
              <w:pStyle w:val="AxureTableNormalText"/>
            </w:pPr>
            <w:r>
              <w:t>On Click, take user to Message Center</w:t>
            </w:r>
          </w:p>
        </w:tc>
      </w:tr>
      <w:tr w:rsidR="000100CE" w14:paraId="48B6F80F" w14:textId="77777777" w:rsidTr="000100CE">
        <w:tc>
          <w:tcPr>
            <w:tcW w:w="0" w:type="auto"/>
          </w:tcPr>
          <w:p w14:paraId="76D8F59B" w14:textId="77777777" w:rsidR="000100CE" w:rsidRDefault="00C70893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7C532567" w14:textId="77777777" w:rsidR="000100CE" w:rsidRDefault="00C70893">
            <w:pPr>
              <w:pStyle w:val="AxureTableNormalText"/>
            </w:pPr>
            <w:r>
              <w:t>Hamburger Menu slides in from left On Click</w:t>
            </w:r>
          </w:p>
        </w:tc>
        <w:tc>
          <w:tcPr>
            <w:tcW w:w="0" w:type="auto"/>
          </w:tcPr>
          <w:p w14:paraId="1CCEE86A" w14:textId="77777777" w:rsidR="000100CE" w:rsidRDefault="00C70893">
            <w:pPr>
              <w:pStyle w:val="AxureTableNormalText"/>
            </w:pPr>
            <w:r>
              <w:t>On Click, take user to external webpage (display within app in a webview) Post Login My Education page)</w:t>
            </w:r>
            <w:r>
              <w:br/>
            </w:r>
          </w:p>
        </w:tc>
      </w:tr>
      <w:tr w:rsidR="000100CE" w14:paraId="7114B1D7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2E573137" w14:textId="77777777" w:rsidR="000100CE" w:rsidRDefault="00C70893">
            <w:pPr>
              <w:pStyle w:val="AxureTableNormalText"/>
            </w:pPr>
            <w:r>
              <w:t>4</w:t>
            </w:r>
          </w:p>
        </w:tc>
        <w:tc>
          <w:tcPr>
            <w:tcW w:w="0" w:type="auto"/>
          </w:tcPr>
          <w:p w14:paraId="6207D5AF" w14:textId="77777777" w:rsidR="000100CE" w:rsidRDefault="00C70893">
            <w:pPr>
              <w:pStyle w:val="AxureTableNormalText"/>
            </w:pPr>
            <w:r>
              <w:t>Hamburger Menu slides in from left On Click</w:t>
            </w:r>
          </w:p>
        </w:tc>
        <w:tc>
          <w:tcPr>
            <w:tcW w:w="0" w:type="auto"/>
          </w:tcPr>
          <w:p w14:paraId="619D7815" w14:textId="77777777" w:rsidR="000100CE" w:rsidRDefault="00C70893">
            <w:pPr>
              <w:pStyle w:val="AxureTableNormalText"/>
            </w:pPr>
            <w:r>
              <w:t>On Click, take user to external webpage (display within app in a webview) OneLab homepage</w:t>
            </w:r>
          </w:p>
        </w:tc>
      </w:tr>
    </w:tbl>
    <w:p w14:paraId="41F77ABE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E2CABC1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10" w:name="_Toc416986749"/>
      <w:r>
        <w:lastRenderedPageBreak/>
        <w:t>Hamburger Menu - Non-Members</w:t>
      </w:r>
      <w:bookmarkEnd w:id="10"/>
    </w:p>
    <w:p w14:paraId="22C5F810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1FCA3556" w14:textId="77777777" w:rsidR="000100CE" w:rsidRDefault="00C70893">
      <w:pPr>
        <w:pStyle w:val="AxureHeading2"/>
        <w:keepNext/>
      </w:pPr>
      <w:bookmarkStart w:id="11" w:name="_Toc416986750"/>
      <w:r>
        <w:lastRenderedPageBreak/>
        <w:t>User Interface</w:t>
      </w:r>
      <w:bookmarkEnd w:id="11"/>
    </w:p>
    <w:p w14:paraId="2B6CEE93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7728AD11" wp14:editId="6E844ED2">
            <wp:extent cx="3429000" cy="60960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3813" w14:textId="77777777" w:rsidR="000100CE" w:rsidRDefault="00C70893">
      <w:pPr>
        <w:pStyle w:val="AxureHeading2"/>
        <w:keepNext/>
      </w:pPr>
      <w:r>
        <w:br w:type="column"/>
      </w:r>
      <w:bookmarkStart w:id="12" w:name="_Toc416986751"/>
      <w:r>
        <w:lastRenderedPageBreak/>
        <w:t>Widget Table</w:t>
      </w:r>
      <w:bookmarkEnd w:id="1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1510"/>
        <w:gridCol w:w="2538"/>
      </w:tblGrid>
      <w:tr w:rsidR="000100CE" w14:paraId="187080D1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5B8ECFF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1268C00A" w14:textId="77777777" w:rsidR="000100CE" w:rsidRDefault="00C70893">
            <w:pPr>
              <w:pStyle w:val="AxureTableHeaderText"/>
            </w:pPr>
            <w:r>
              <w:t>Name</w:t>
            </w:r>
          </w:p>
        </w:tc>
        <w:tc>
          <w:tcPr>
            <w:tcW w:w="0" w:type="auto"/>
          </w:tcPr>
          <w:p w14:paraId="579C0B76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421F8685" w14:textId="77777777" w:rsidTr="000100CE">
        <w:tc>
          <w:tcPr>
            <w:tcW w:w="0" w:type="auto"/>
          </w:tcPr>
          <w:p w14:paraId="2F0A8853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421CAD0C" w14:textId="77777777" w:rsidR="000100CE" w:rsidRDefault="00C70893">
            <w:pPr>
              <w:pStyle w:val="AxureTableNormalText"/>
            </w:pPr>
            <w:r>
              <w:t>Hamburger Menu slides in from left On Click</w:t>
            </w:r>
          </w:p>
        </w:tc>
        <w:tc>
          <w:tcPr>
            <w:tcW w:w="0" w:type="auto"/>
          </w:tcPr>
          <w:p w14:paraId="6127777B" w14:textId="77777777" w:rsidR="000100CE" w:rsidRDefault="00C70893">
            <w:pPr>
              <w:pStyle w:val="AxureTableNormalText"/>
            </w:pPr>
            <w:r>
              <w:t>On Click, take user to Become a Member Screen</w:t>
            </w:r>
            <w:r>
              <w:br/>
            </w:r>
          </w:p>
        </w:tc>
      </w:tr>
      <w:tr w:rsidR="000100CE" w14:paraId="16DB3FDC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4E78782E" w14:textId="77777777" w:rsidR="000100CE" w:rsidRDefault="00C70893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7EA74AB5" w14:textId="77777777" w:rsidR="000100CE" w:rsidRDefault="00C70893">
            <w:pPr>
              <w:pStyle w:val="AxureTableNormalText"/>
            </w:pPr>
            <w:r>
              <w:t>Hamburger Menu slides in from left On Click</w:t>
            </w:r>
          </w:p>
        </w:tc>
        <w:tc>
          <w:tcPr>
            <w:tcW w:w="0" w:type="auto"/>
          </w:tcPr>
          <w:p w14:paraId="72EA0553" w14:textId="77777777" w:rsidR="000100CE" w:rsidRDefault="00C70893">
            <w:pPr>
              <w:pStyle w:val="AxureTableNormalText"/>
            </w:pPr>
            <w:r>
              <w:t>On Click, take user to Message Center</w:t>
            </w:r>
          </w:p>
        </w:tc>
      </w:tr>
      <w:tr w:rsidR="000100CE" w14:paraId="6041838E" w14:textId="77777777" w:rsidTr="000100CE">
        <w:tc>
          <w:tcPr>
            <w:tcW w:w="0" w:type="auto"/>
          </w:tcPr>
          <w:p w14:paraId="742D9464" w14:textId="77777777" w:rsidR="000100CE" w:rsidRDefault="00C70893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13A2A662" w14:textId="77777777" w:rsidR="000100CE" w:rsidRDefault="00C70893">
            <w:pPr>
              <w:pStyle w:val="AxureTableNormalText"/>
            </w:pPr>
            <w:r>
              <w:t>Hamburger Menu slides in from left On Click</w:t>
            </w:r>
          </w:p>
        </w:tc>
        <w:tc>
          <w:tcPr>
            <w:tcW w:w="0" w:type="auto"/>
          </w:tcPr>
          <w:p w14:paraId="61D5C05C" w14:textId="77777777" w:rsidR="000100CE" w:rsidRDefault="00C70893">
            <w:pPr>
              <w:pStyle w:val="AxureTableNormalText"/>
            </w:pPr>
            <w:r>
              <w:t>On Click, take user to external webpage (display within app in a webview) Post Login My Education page)</w:t>
            </w:r>
            <w:r>
              <w:br/>
            </w:r>
          </w:p>
        </w:tc>
      </w:tr>
      <w:tr w:rsidR="000100CE" w14:paraId="7F50E56E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4C60BB46" w14:textId="77777777" w:rsidR="000100CE" w:rsidRDefault="00C70893">
            <w:pPr>
              <w:pStyle w:val="AxureTableNormalText"/>
            </w:pPr>
            <w:r>
              <w:t>4</w:t>
            </w:r>
          </w:p>
        </w:tc>
        <w:tc>
          <w:tcPr>
            <w:tcW w:w="0" w:type="auto"/>
          </w:tcPr>
          <w:p w14:paraId="35FD3A5B" w14:textId="77777777" w:rsidR="000100CE" w:rsidRDefault="00C70893">
            <w:pPr>
              <w:pStyle w:val="AxureTableNormalText"/>
            </w:pPr>
            <w:r>
              <w:t>Hamburger Menu slid</w:t>
            </w:r>
            <w:r>
              <w:t>es in from left On Click</w:t>
            </w:r>
          </w:p>
        </w:tc>
        <w:tc>
          <w:tcPr>
            <w:tcW w:w="0" w:type="auto"/>
          </w:tcPr>
          <w:p w14:paraId="4EB48B4D" w14:textId="77777777" w:rsidR="000100CE" w:rsidRDefault="00C70893">
            <w:pPr>
              <w:pStyle w:val="AxureTableNormalText"/>
            </w:pPr>
            <w:r>
              <w:t>On Click, take user to external webpage (display within app in a webview) OneLab homepage</w:t>
            </w:r>
          </w:p>
        </w:tc>
      </w:tr>
      <w:tr w:rsidR="000100CE" w14:paraId="34E30651" w14:textId="77777777" w:rsidTr="000100CE">
        <w:tc>
          <w:tcPr>
            <w:tcW w:w="0" w:type="auto"/>
          </w:tcPr>
          <w:p w14:paraId="5D7EB2B5" w14:textId="77777777" w:rsidR="000100CE" w:rsidRDefault="00C70893">
            <w:pPr>
              <w:pStyle w:val="AxureTableNormalText"/>
            </w:pPr>
            <w:r>
              <w:t>5</w:t>
            </w:r>
          </w:p>
        </w:tc>
        <w:tc>
          <w:tcPr>
            <w:tcW w:w="0" w:type="auto"/>
          </w:tcPr>
          <w:p w14:paraId="609AAC6F" w14:textId="77777777" w:rsidR="000100CE" w:rsidRDefault="000100CE">
            <w:pPr>
              <w:pStyle w:val="AxureTableNormalText"/>
            </w:pPr>
          </w:p>
        </w:tc>
        <w:tc>
          <w:tcPr>
            <w:tcW w:w="0" w:type="auto"/>
          </w:tcPr>
          <w:p w14:paraId="28D600A2" w14:textId="77777777" w:rsidR="000100CE" w:rsidRDefault="00C70893">
            <w:pPr>
              <w:pStyle w:val="AxureTableNormalText"/>
            </w:pPr>
            <w:r>
              <w:t>On click close hamburger menu</w:t>
            </w:r>
          </w:p>
        </w:tc>
      </w:tr>
    </w:tbl>
    <w:p w14:paraId="04762580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3894B55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13" w:name="_Toc416986752"/>
      <w:r>
        <w:lastRenderedPageBreak/>
        <w:t>Search</w:t>
      </w:r>
      <w:bookmarkEnd w:id="13"/>
    </w:p>
    <w:p w14:paraId="051BDFB0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19611451" w14:textId="77777777" w:rsidR="000100CE" w:rsidRDefault="00C70893">
      <w:pPr>
        <w:pStyle w:val="AxureHeading2"/>
        <w:keepNext/>
      </w:pPr>
      <w:bookmarkStart w:id="14" w:name="_Toc416986753"/>
      <w:r>
        <w:lastRenderedPageBreak/>
        <w:t>User Interface</w:t>
      </w:r>
      <w:bookmarkEnd w:id="14"/>
    </w:p>
    <w:p w14:paraId="3C5535CD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64D0D2FC" wp14:editId="3A3B01C3">
            <wp:extent cx="3429000" cy="609600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D32A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39AB5FE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15" w:name="_Toc416986754"/>
      <w:r>
        <w:lastRenderedPageBreak/>
        <w:t>Message Center</w:t>
      </w:r>
      <w:bookmarkEnd w:id="15"/>
    </w:p>
    <w:p w14:paraId="2144B2E8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63903BC1" w14:textId="77777777" w:rsidR="000100CE" w:rsidRDefault="00C70893">
      <w:pPr>
        <w:pStyle w:val="AxureHeading2"/>
        <w:keepNext/>
      </w:pPr>
      <w:bookmarkStart w:id="16" w:name="_Toc416986755"/>
      <w:r>
        <w:lastRenderedPageBreak/>
        <w:t>User Interface</w:t>
      </w:r>
      <w:bookmarkEnd w:id="16"/>
    </w:p>
    <w:p w14:paraId="2F515446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04BF651E" wp14:editId="3D96EA1E">
            <wp:extent cx="3429000" cy="609600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D041" w14:textId="77777777" w:rsidR="000100CE" w:rsidRDefault="00C70893">
      <w:pPr>
        <w:pStyle w:val="AxureHeading2"/>
        <w:keepNext/>
      </w:pPr>
      <w:r>
        <w:br w:type="column"/>
      </w:r>
      <w:bookmarkStart w:id="17" w:name="_Toc416986756"/>
      <w:r>
        <w:lastRenderedPageBreak/>
        <w:t>Widget Table</w:t>
      </w:r>
      <w:bookmarkEnd w:id="17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4048"/>
      </w:tblGrid>
      <w:tr w:rsidR="000100CE" w14:paraId="390E5E24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45B42AC0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2BD8D920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68892B5A" w14:textId="77777777" w:rsidTr="000100CE">
        <w:tc>
          <w:tcPr>
            <w:tcW w:w="0" w:type="auto"/>
          </w:tcPr>
          <w:p w14:paraId="773E69C9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306D34A3" w14:textId="77777777" w:rsidR="000100CE" w:rsidRDefault="00C70893">
            <w:pPr>
              <w:pStyle w:val="AxureTableNormalText"/>
            </w:pPr>
            <w:r>
              <w:t>When Message card is clicked, take user to Message View</w:t>
            </w:r>
            <w:r>
              <w:br/>
            </w:r>
          </w:p>
        </w:tc>
      </w:tr>
    </w:tbl>
    <w:p w14:paraId="7151093D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CDC586E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18" w:name="_Toc416986757"/>
      <w:r>
        <w:lastRenderedPageBreak/>
        <w:t>Message View</w:t>
      </w:r>
      <w:bookmarkEnd w:id="18"/>
    </w:p>
    <w:p w14:paraId="3C3943C3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BE95479" w14:textId="77777777" w:rsidR="000100CE" w:rsidRDefault="00C70893">
      <w:pPr>
        <w:pStyle w:val="AxureHeading2"/>
        <w:keepNext/>
      </w:pPr>
      <w:bookmarkStart w:id="19" w:name="_Toc416986758"/>
      <w:r>
        <w:lastRenderedPageBreak/>
        <w:t>User Interface</w:t>
      </w:r>
      <w:bookmarkEnd w:id="19"/>
    </w:p>
    <w:p w14:paraId="415A8E7B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61A05FE8" wp14:editId="608C2D68">
            <wp:extent cx="3429000" cy="609600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ED82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395C727D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20" w:name="_Toc416986759"/>
      <w:r>
        <w:lastRenderedPageBreak/>
        <w:t>My Education</w:t>
      </w:r>
      <w:bookmarkEnd w:id="20"/>
    </w:p>
    <w:p w14:paraId="2AA0EC38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A92ECC4" w14:textId="77777777" w:rsidR="000100CE" w:rsidRDefault="00C70893">
      <w:pPr>
        <w:pStyle w:val="AxureHeading2"/>
        <w:keepNext/>
      </w:pPr>
      <w:bookmarkStart w:id="21" w:name="_Toc416986760"/>
      <w:r>
        <w:lastRenderedPageBreak/>
        <w:t>User Interface</w:t>
      </w:r>
      <w:bookmarkEnd w:id="21"/>
    </w:p>
    <w:p w14:paraId="719225E5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7CB6DEB9" wp14:editId="0E8B4749">
            <wp:extent cx="3429000" cy="6096000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4A46D" w14:textId="77777777" w:rsidR="000100CE" w:rsidRDefault="00C70893">
      <w:pPr>
        <w:pStyle w:val="AxureHeading2"/>
        <w:keepNext/>
      </w:pPr>
      <w:r>
        <w:br w:type="column"/>
      </w:r>
      <w:bookmarkStart w:id="22" w:name="_Toc416986761"/>
      <w:r>
        <w:lastRenderedPageBreak/>
        <w:t>Widget Table</w:t>
      </w:r>
      <w:bookmarkEnd w:id="22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4048"/>
      </w:tblGrid>
      <w:tr w:rsidR="000100CE" w14:paraId="142C085C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28E4A22C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662E2AC7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6D6F194E" w14:textId="77777777" w:rsidTr="000100CE">
        <w:tc>
          <w:tcPr>
            <w:tcW w:w="0" w:type="auto"/>
          </w:tcPr>
          <w:p w14:paraId="784972C2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34C4654D" w14:textId="77777777" w:rsidR="000100CE" w:rsidRDefault="00C70893">
            <w:pPr>
              <w:pStyle w:val="AxureTableNormalText"/>
            </w:pPr>
            <w:r>
              <w:t>On Click, take user to BOC Study Guide</w:t>
            </w:r>
          </w:p>
        </w:tc>
      </w:tr>
      <w:tr w:rsidR="000100CE" w14:paraId="6EF3AF91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5A2AB979" w14:textId="77777777" w:rsidR="000100CE" w:rsidRDefault="00C70893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341A45C7" w14:textId="77777777" w:rsidR="000100CE" w:rsidRDefault="00C70893">
            <w:pPr>
              <w:pStyle w:val="AxureTableNormalText"/>
            </w:pPr>
            <w:r>
              <w:t>On Click, take user to PRISE Product page (URL to be provided by ASCP IT Dept)</w:t>
            </w:r>
          </w:p>
        </w:tc>
      </w:tr>
    </w:tbl>
    <w:p w14:paraId="15A34A6F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346B486F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23" w:name="_Toc416986762"/>
      <w:r>
        <w:lastRenderedPageBreak/>
        <w:t>Study Guide Home</w:t>
      </w:r>
      <w:bookmarkEnd w:id="23"/>
    </w:p>
    <w:p w14:paraId="12C6A870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6A38898E" w14:textId="77777777" w:rsidR="000100CE" w:rsidRDefault="00C70893">
      <w:pPr>
        <w:pStyle w:val="AxureHeading2"/>
        <w:keepNext/>
      </w:pPr>
      <w:bookmarkStart w:id="24" w:name="_Toc416986763"/>
      <w:r>
        <w:lastRenderedPageBreak/>
        <w:t>User Interface</w:t>
      </w:r>
      <w:bookmarkEnd w:id="24"/>
    </w:p>
    <w:p w14:paraId="1602079F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103A7A8A" wp14:editId="2E7BAA65">
            <wp:extent cx="3429000" cy="609600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1BFA" w14:textId="77777777" w:rsidR="000100CE" w:rsidRDefault="00C70893">
      <w:pPr>
        <w:pStyle w:val="AxureHeading2"/>
        <w:keepNext/>
      </w:pPr>
      <w:r>
        <w:br w:type="column"/>
      </w:r>
      <w:bookmarkStart w:id="25" w:name="_Toc416986764"/>
      <w:r>
        <w:lastRenderedPageBreak/>
        <w:t>Widget Table</w:t>
      </w:r>
      <w:bookmarkEnd w:id="25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2608"/>
      </w:tblGrid>
      <w:tr w:rsidR="000100CE" w14:paraId="100BF928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49D2F05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7D21AD8D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2A60C811" w14:textId="77777777" w:rsidTr="000100CE">
        <w:tc>
          <w:tcPr>
            <w:tcW w:w="0" w:type="auto"/>
          </w:tcPr>
          <w:p w14:paraId="36621B9E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6CCA5D0E" w14:textId="77777777" w:rsidR="000100CE" w:rsidRDefault="00C70893">
            <w:pPr>
              <w:pStyle w:val="AxureTableNormalText"/>
            </w:pPr>
            <w:r>
              <w:t>Take user to Study Guide Modules</w:t>
            </w:r>
          </w:p>
        </w:tc>
      </w:tr>
    </w:tbl>
    <w:p w14:paraId="5DE7EFE4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25EAF51E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26" w:name="_Toc416986765"/>
      <w:r>
        <w:lastRenderedPageBreak/>
        <w:t>Study Guide Modules</w:t>
      </w:r>
      <w:bookmarkEnd w:id="26"/>
    </w:p>
    <w:p w14:paraId="41CA39F8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061EB02C" w14:textId="77777777" w:rsidR="000100CE" w:rsidRDefault="00C70893">
      <w:pPr>
        <w:pStyle w:val="AxureHeading2"/>
        <w:keepNext/>
      </w:pPr>
      <w:bookmarkStart w:id="27" w:name="_Toc416986766"/>
      <w:r>
        <w:lastRenderedPageBreak/>
        <w:t>User Interface</w:t>
      </w:r>
      <w:bookmarkEnd w:id="27"/>
    </w:p>
    <w:p w14:paraId="625929A0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5944A940" wp14:editId="3A1DDDCF">
            <wp:extent cx="3429000" cy="609600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E52" w14:textId="77777777" w:rsidR="000100CE" w:rsidRDefault="00C70893">
      <w:pPr>
        <w:pStyle w:val="AxureHeading2"/>
        <w:keepNext/>
      </w:pPr>
      <w:r>
        <w:br w:type="column"/>
      </w:r>
      <w:bookmarkStart w:id="28" w:name="_Toc416986767"/>
      <w:r>
        <w:lastRenderedPageBreak/>
        <w:t>Widget Table</w:t>
      </w:r>
      <w:bookmarkEnd w:id="28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4048"/>
      </w:tblGrid>
      <w:tr w:rsidR="000100CE" w14:paraId="62521A36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45DE88C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71AF04A5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3B4F1E48" w14:textId="77777777" w:rsidTr="000100CE">
        <w:tc>
          <w:tcPr>
            <w:tcW w:w="0" w:type="auto"/>
          </w:tcPr>
          <w:p w14:paraId="02C47598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45DFF1E1" w14:textId="77777777" w:rsidR="000100CE" w:rsidRDefault="00C70893">
            <w:pPr>
              <w:pStyle w:val="AxureTableNormalText"/>
            </w:pPr>
            <w:r>
              <w:t>When Module is Clicked, take user to Study Guide Quiz Settings</w:t>
            </w:r>
          </w:p>
        </w:tc>
      </w:tr>
    </w:tbl>
    <w:p w14:paraId="65497CF5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F4BA3D0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29" w:name="_Toc416986768"/>
      <w:r>
        <w:lastRenderedPageBreak/>
        <w:t>Study Guide Quiz Settings</w:t>
      </w:r>
      <w:bookmarkEnd w:id="29"/>
    </w:p>
    <w:p w14:paraId="23D8301E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37BAA24D" w14:textId="77777777" w:rsidR="000100CE" w:rsidRDefault="00C70893">
      <w:pPr>
        <w:pStyle w:val="AxureHeading2"/>
        <w:keepNext/>
      </w:pPr>
      <w:bookmarkStart w:id="30" w:name="_Toc416986769"/>
      <w:r>
        <w:lastRenderedPageBreak/>
        <w:t>User Interface</w:t>
      </w:r>
      <w:bookmarkEnd w:id="30"/>
    </w:p>
    <w:p w14:paraId="0DF12EAE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26D314B5" wp14:editId="0ACE3AAD">
            <wp:extent cx="3429000" cy="6096000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05B" w14:textId="77777777" w:rsidR="000100CE" w:rsidRDefault="00C70893">
      <w:pPr>
        <w:pStyle w:val="AxureHeading2"/>
        <w:keepNext/>
      </w:pPr>
      <w:r>
        <w:br w:type="column"/>
      </w:r>
      <w:bookmarkStart w:id="31" w:name="_Toc416986770"/>
      <w:r>
        <w:lastRenderedPageBreak/>
        <w:t>Widget Table</w:t>
      </w:r>
      <w:bookmarkEnd w:id="31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3239"/>
      </w:tblGrid>
      <w:tr w:rsidR="000100CE" w14:paraId="793F64D7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0D811747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2C66A7C8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7512B43D" w14:textId="77777777" w:rsidTr="000100CE">
        <w:tc>
          <w:tcPr>
            <w:tcW w:w="0" w:type="auto"/>
          </w:tcPr>
          <w:p w14:paraId="100C8D5C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4C97C2A3" w14:textId="77777777" w:rsidR="000100CE" w:rsidRDefault="00C70893">
            <w:pPr>
              <w:pStyle w:val="AxureTableNormalText"/>
            </w:pPr>
            <w:r>
              <w:t>On Click take user to Study Guide Question</w:t>
            </w:r>
          </w:p>
        </w:tc>
      </w:tr>
    </w:tbl>
    <w:p w14:paraId="69997DDF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07EBBA3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32" w:name="_Toc416986771"/>
      <w:r>
        <w:lastRenderedPageBreak/>
        <w:t>Study Guide Question</w:t>
      </w:r>
      <w:bookmarkEnd w:id="32"/>
    </w:p>
    <w:p w14:paraId="58F13E12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39E71AEC" w14:textId="77777777" w:rsidR="000100CE" w:rsidRDefault="00C70893">
      <w:pPr>
        <w:pStyle w:val="AxureHeading2"/>
        <w:keepNext/>
      </w:pPr>
      <w:bookmarkStart w:id="33" w:name="_Toc416986772"/>
      <w:r>
        <w:lastRenderedPageBreak/>
        <w:t>User Interface</w:t>
      </w:r>
      <w:bookmarkEnd w:id="33"/>
    </w:p>
    <w:p w14:paraId="7200962A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24ADA6F0" wp14:editId="34E9FF7C">
            <wp:extent cx="3429000" cy="6096000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BF92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27FB16B0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34" w:name="_Toc416986773"/>
      <w:r>
        <w:lastRenderedPageBreak/>
        <w:t>Study Guide Feedback</w:t>
      </w:r>
      <w:bookmarkEnd w:id="34"/>
    </w:p>
    <w:p w14:paraId="66A21ED3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4856A07" w14:textId="77777777" w:rsidR="000100CE" w:rsidRDefault="00C70893">
      <w:pPr>
        <w:pStyle w:val="AxureHeading2"/>
        <w:keepNext/>
      </w:pPr>
      <w:bookmarkStart w:id="35" w:name="_Toc416986774"/>
      <w:r>
        <w:lastRenderedPageBreak/>
        <w:t>User Interface</w:t>
      </w:r>
      <w:bookmarkEnd w:id="35"/>
    </w:p>
    <w:p w14:paraId="3D418588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0FFAF7AA" wp14:editId="29FBF067">
            <wp:extent cx="3429000" cy="5991225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6F8" w14:textId="77777777" w:rsidR="000100CE" w:rsidRDefault="00C70893">
      <w:pPr>
        <w:pStyle w:val="AxureHeading2"/>
        <w:keepNext/>
      </w:pPr>
      <w:r>
        <w:br w:type="column"/>
      </w:r>
      <w:bookmarkStart w:id="36" w:name="_Toc416986775"/>
      <w:r>
        <w:lastRenderedPageBreak/>
        <w:t>Widget Table</w:t>
      </w:r>
      <w:bookmarkEnd w:id="36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4048"/>
      </w:tblGrid>
      <w:tr w:rsidR="000100CE" w14:paraId="7361373E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145CC34A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45BCB464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01589E7B" w14:textId="77777777" w:rsidTr="000100CE">
        <w:tc>
          <w:tcPr>
            <w:tcW w:w="0" w:type="auto"/>
          </w:tcPr>
          <w:p w14:paraId="73913A55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2577D5FA" w14:textId="77777777" w:rsidR="000100CE" w:rsidRDefault="00C70893">
            <w:pPr>
              <w:pStyle w:val="AxureTableNormalText"/>
            </w:pPr>
            <w:r>
              <w:t>This screen is shown after a question is answered if the feedback Quiz option is selected</w:t>
            </w:r>
          </w:p>
        </w:tc>
      </w:tr>
    </w:tbl>
    <w:p w14:paraId="3FC4932D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734EEB8E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37" w:name="_Toc416986776"/>
      <w:r>
        <w:lastRenderedPageBreak/>
        <w:t>PRISE Product Page</w:t>
      </w:r>
      <w:bookmarkEnd w:id="37"/>
    </w:p>
    <w:p w14:paraId="35AF9375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2BB8C67F" w14:textId="77777777" w:rsidR="000100CE" w:rsidRDefault="00C70893">
      <w:pPr>
        <w:pStyle w:val="AxureHeading2"/>
        <w:keepNext/>
      </w:pPr>
      <w:bookmarkStart w:id="38" w:name="_Toc416986777"/>
      <w:r>
        <w:lastRenderedPageBreak/>
        <w:t>User Interface</w:t>
      </w:r>
      <w:bookmarkEnd w:id="38"/>
    </w:p>
    <w:p w14:paraId="6AA3CB8D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4142695F" wp14:editId="2BD14611">
            <wp:extent cx="3429000" cy="7191375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E320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244A029E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39" w:name="_Toc416986778"/>
      <w:r>
        <w:lastRenderedPageBreak/>
        <w:t>Membership</w:t>
      </w:r>
      <w:bookmarkEnd w:id="39"/>
    </w:p>
    <w:p w14:paraId="46531F85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DED0D06" w14:textId="77777777" w:rsidR="000100CE" w:rsidRDefault="00C70893">
      <w:pPr>
        <w:pStyle w:val="AxureHeading2"/>
        <w:keepNext/>
      </w:pPr>
      <w:bookmarkStart w:id="40" w:name="_Toc416986779"/>
      <w:r>
        <w:lastRenderedPageBreak/>
        <w:t>User Interface</w:t>
      </w:r>
      <w:bookmarkEnd w:id="40"/>
    </w:p>
    <w:p w14:paraId="0A19ABF9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1679CAE0" wp14:editId="5968BEE7">
            <wp:extent cx="3429000" cy="6096000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2EA0" w14:textId="77777777" w:rsidR="000100CE" w:rsidRDefault="00C70893">
      <w:pPr>
        <w:pStyle w:val="AxureHeading2"/>
        <w:keepNext/>
      </w:pPr>
      <w:r>
        <w:br w:type="column"/>
      </w:r>
      <w:bookmarkStart w:id="41" w:name="_Toc416986780"/>
      <w:r>
        <w:lastRenderedPageBreak/>
        <w:t>Widget Table</w:t>
      </w:r>
      <w:bookmarkEnd w:id="41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4048"/>
      </w:tblGrid>
      <w:tr w:rsidR="000100CE" w14:paraId="587981E6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0F46852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1B52F479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3697B9AE" w14:textId="77777777" w:rsidTr="000100CE">
        <w:tc>
          <w:tcPr>
            <w:tcW w:w="0" w:type="auto"/>
          </w:tcPr>
          <w:p w14:paraId="48793A62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6DC195AB" w14:textId="77777777" w:rsidR="000100CE" w:rsidRDefault="00C70893">
            <w:pPr>
              <w:pStyle w:val="AxureTableNormalText"/>
            </w:pPr>
            <w:r>
              <w:t>On Click add Member ID to passbook and take user to Passbook Screen</w:t>
            </w:r>
          </w:p>
        </w:tc>
      </w:tr>
      <w:tr w:rsidR="000100CE" w14:paraId="4F744F6E" w14:textId="77777777" w:rsidTr="000100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</w:tcPr>
          <w:p w14:paraId="75BB2C16" w14:textId="77777777" w:rsidR="000100CE" w:rsidRDefault="00C70893">
            <w:pPr>
              <w:pStyle w:val="AxureTableNormalText"/>
            </w:pPr>
            <w:r>
              <w:t>2</w:t>
            </w:r>
          </w:p>
        </w:tc>
        <w:tc>
          <w:tcPr>
            <w:tcW w:w="0" w:type="auto"/>
          </w:tcPr>
          <w:p w14:paraId="28974D11" w14:textId="77777777" w:rsidR="000100CE" w:rsidRDefault="00C70893">
            <w:pPr>
              <w:pStyle w:val="AxureTableNormalText"/>
            </w:pPr>
            <w:r>
              <w:t>On Click take user to Membership Renewal</w:t>
            </w:r>
          </w:p>
        </w:tc>
      </w:tr>
      <w:tr w:rsidR="000100CE" w14:paraId="1FF90C81" w14:textId="77777777" w:rsidTr="000100CE">
        <w:tc>
          <w:tcPr>
            <w:tcW w:w="0" w:type="auto"/>
          </w:tcPr>
          <w:p w14:paraId="3C180906" w14:textId="77777777" w:rsidR="000100CE" w:rsidRDefault="00C70893">
            <w:pPr>
              <w:pStyle w:val="AxureTableNormalText"/>
            </w:pPr>
            <w:r>
              <w:t>3</w:t>
            </w:r>
          </w:p>
        </w:tc>
        <w:tc>
          <w:tcPr>
            <w:tcW w:w="0" w:type="auto"/>
          </w:tcPr>
          <w:p w14:paraId="011F11C3" w14:textId="77777777" w:rsidR="000100CE" w:rsidRDefault="00C70893">
            <w:pPr>
              <w:pStyle w:val="AxureTableNormalText"/>
            </w:pPr>
            <w:r>
              <w:t>On Click take user to Member Directory</w:t>
            </w:r>
          </w:p>
        </w:tc>
      </w:tr>
    </w:tbl>
    <w:p w14:paraId="30618037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27808AAC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42" w:name="_Toc416986781"/>
      <w:r>
        <w:lastRenderedPageBreak/>
        <w:t>Become a Member</w:t>
      </w:r>
      <w:bookmarkEnd w:id="42"/>
    </w:p>
    <w:p w14:paraId="0954ABA9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104A32F3" w14:textId="77777777" w:rsidR="000100CE" w:rsidRDefault="00C70893">
      <w:pPr>
        <w:pStyle w:val="AxureHeading2"/>
        <w:keepNext/>
      </w:pPr>
      <w:bookmarkStart w:id="43" w:name="_Toc416986782"/>
      <w:r>
        <w:lastRenderedPageBreak/>
        <w:t>User Interface</w:t>
      </w:r>
      <w:bookmarkEnd w:id="43"/>
    </w:p>
    <w:p w14:paraId="0991471F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2270815B" wp14:editId="511F46F1">
            <wp:extent cx="3429000" cy="6096000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19E3" w14:textId="77777777" w:rsidR="000100CE" w:rsidRDefault="00C70893">
      <w:pPr>
        <w:pStyle w:val="AxureHeading2"/>
        <w:keepNext/>
      </w:pPr>
      <w:r>
        <w:br w:type="column"/>
      </w:r>
      <w:bookmarkStart w:id="44" w:name="_Toc416986783"/>
      <w:r>
        <w:lastRenderedPageBreak/>
        <w:t>Widget Table</w:t>
      </w:r>
      <w:bookmarkEnd w:id="44"/>
    </w:p>
    <w:tbl>
      <w:tblPr>
        <w:tblStyle w:val="AxureTableStyle"/>
        <w:tblW w:w="0" w:type="auto"/>
        <w:tblLook w:val="04A0" w:firstRow="1" w:lastRow="0" w:firstColumn="1" w:lastColumn="0" w:noHBand="0" w:noVBand="1"/>
      </w:tblPr>
      <w:tblGrid>
        <w:gridCol w:w="776"/>
        <w:gridCol w:w="3408"/>
      </w:tblGrid>
      <w:tr w:rsidR="000100CE" w14:paraId="1C176398" w14:textId="77777777" w:rsidTr="000100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F87DC57" w14:textId="77777777" w:rsidR="000100CE" w:rsidRDefault="00C70893">
            <w:pPr>
              <w:pStyle w:val="AxureTableHeaderText"/>
            </w:pPr>
            <w:r>
              <w:t>Footnote</w:t>
            </w:r>
          </w:p>
        </w:tc>
        <w:tc>
          <w:tcPr>
            <w:tcW w:w="0" w:type="auto"/>
          </w:tcPr>
          <w:p w14:paraId="5A1CC0A5" w14:textId="77777777" w:rsidR="000100CE" w:rsidRDefault="00C70893">
            <w:pPr>
              <w:pStyle w:val="AxureTableHeaderText"/>
            </w:pPr>
            <w:r>
              <w:t>Note</w:t>
            </w:r>
          </w:p>
        </w:tc>
      </w:tr>
      <w:tr w:rsidR="000100CE" w14:paraId="41D4394A" w14:textId="77777777" w:rsidTr="000100CE">
        <w:tc>
          <w:tcPr>
            <w:tcW w:w="0" w:type="auto"/>
          </w:tcPr>
          <w:p w14:paraId="4854760A" w14:textId="77777777" w:rsidR="000100CE" w:rsidRDefault="00C70893">
            <w:pPr>
              <w:pStyle w:val="AxureTableNormalText"/>
            </w:pPr>
            <w:r>
              <w:t>1</w:t>
            </w:r>
          </w:p>
        </w:tc>
        <w:tc>
          <w:tcPr>
            <w:tcW w:w="0" w:type="auto"/>
          </w:tcPr>
          <w:p w14:paraId="6B4143D5" w14:textId="77777777" w:rsidR="000100CE" w:rsidRDefault="00C70893">
            <w:pPr>
              <w:pStyle w:val="AxureTableNormalText"/>
            </w:pPr>
            <w:r>
              <w:t>On Click take user to Become a Member Flow</w:t>
            </w:r>
          </w:p>
        </w:tc>
      </w:tr>
    </w:tbl>
    <w:p w14:paraId="05A6AFEA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66B76A4A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45" w:name="_Toc416986784"/>
      <w:r>
        <w:lastRenderedPageBreak/>
        <w:t>Passbook</w:t>
      </w:r>
      <w:bookmarkEnd w:id="45"/>
    </w:p>
    <w:p w14:paraId="25758143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27EC9BCB" w14:textId="77777777" w:rsidR="000100CE" w:rsidRDefault="00C70893">
      <w:pPr>
        <w:pStyle w:val="AxureHeading2"/>
        <w:keepNext/>
      </w:pPr>
      <w:bookmarkStart w:id="46" w:name="_Toc416986785"/>
      <w:r>
        <w:lastRenderedPageBreak/>
        <w:t>User Interface</w:t>
      </w:r>
      <w:bookmarkEnd w:id="46"/>
    </w:p>
    <w:p w14:paraId="3B2173EB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37F15EF2" wp14:editId="41D44A1F">
            <wp:extent cx="3429000" cy="575310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C88E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07E29C52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47" w:name="_Toc416986786"/>
      <w:r>
        <w:lastRenderedPageBreak/>
        <w:t>Member Directory</w:t>
      </w:r>
      <w:bookmarkEnd w:id="47"/>
    </w:p>
    <w:p w14:paraId="1B93BA20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0D582A48" w14:textId="77777777" w:rsidR="000100CE" w:rsidRDefault="00C70893">
      <w:pPr>
        <w:pStyle w:val="AxureHeading2"/>
        <w:keepNext/>
      </w:pPr>
      <w:bookmarkStart w:id="48" w:name="_Toc416986787"/>
      <w:r>
        <w:lastRenderedPageBreak/>
        <w:t>User Interface</w:t>
      </w:r>
      <w:bookmarkEnd w:id="48"/>
    </w:p>
    <w:p w14:paraId="0A5AB8AB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082C69CC" wp14:editId="2AE3651E">
            <wp:extent cx="3429000" cy="609600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278D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0AD9253E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49" w:name="_Toc416986788"/>
      <w:r>
        <w:lastRenderedPageBreak/>
        <w:t>Membership Renewal 1</w:t>
      </w:r>
      <w:bookmarkEnd w:id="49"/>
    </w:p>
    <w:p w14:paraId="477666E8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2456B2A4" w14:textId="77777777" w:rsidR="000100CE" w:rsidRDefault="00C70893">
      <w:pPr>
        <w:pStyle w:val="AxureHeading2"/>
        <w:keepNext/>
      </w:pPr>
      <w:bookmarkStart w:id="50" w:name="_Toc416986789"/>
      <w:r>
        <w:lastRenderedPageBreak/>
        <w:t>User Interface</w:t>
      </w:r>
      <w:bookmarkEnd w:id="50"/>
    </w:p>
    <w:p w14:paraId="2D1007AF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70AAF79A" wp14:editId="69E9C8A0">
            <wp:extent cx="3429000" cy="6096000"/>
            <wp:effectExtent l="0" t="0" r="0" b="0"/>
            <wp:docPr id="19" name="AXU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8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90B3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32D311D9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51" w:name="_Toc416986790"/>
      <w:r>
        <w:lastRenderedPageBreak/>
        <w:t>Membership Renewal 2</w:t>
      </w:r>
      <w:bookmarkEnd w:id="51"/>
    </w:p>
    <w:p w14:paraId="66607E1B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1ED2CE91" w14:textId="77777777" w:rsidR="000100CE" w:rsidRDefault="00C70893">
      <w:pPr>
        <w:pStyle w:val="AxureHeading2"/>
        <w:keepNext/>
      </w:pPr>
      <w:bookmarkStart w:id="52" w:name="_Toc416986791"/>
      <w:r>
        <w:lastRenderedPageBreak/>
        <w:t>User Interface</w:t>
      </w:r>
      <w:bookmarkEnd w:id="52"/>
    </w:p>
    <w:p w14:paraId="184B54B7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48C2A1BA" wp14:editId="6DC34338">
            <wp:extent cx="3429000" cy="6096000"/>
            <wp:effectExtent l="0" t="0" r="0" b="0"/>
            <wp:docPr id="20" name="AXU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XU19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A143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49204455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53" w:name="_Toc416986792"/>
      <w:r>
        <w:lastRenderedPageBreak/>
        <w:t>Membership Renewal 3</w:t>
      </w:r>
      <w:bookmarkEnd w:id="53"/>
    </w:p>
    <w:p w14:paraId="75EA452C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376C9016" w14:textId="77777777" w:rsidR="000100CE" w:rsidRDefault="00C70893">
      <w:pPr>
        <w:pStyle w:val="AxureHeading2"/>
        <w:keepNext/>
      </w:pPr>
      <w:bookmarkStart w:id="54" w:name="_Toc416986793"/>
      <w:r>
        <w:lastRenderedPageBreak/>
        <w:t>User Interface</w:t>
      </w:r>
      <w:bookmarkEnd w:id="54"/>
    </w:p>
    <w:p w14:paraId="5AE0736F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76F6B5B3" wp14:editId="71A585B1">
            <wp:extent cx="3429000" cy="6096000"/>
            <wp:effectExtent l="0" t="0" r="0" b="0"/>
            <wp:docPr id="21" name="AXU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XU20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4230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312D159D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55" w:name="_Toc416986794"/>
      <w:r>
        <w:lastRenderedPageBreak/>
        <w:t>Membership Renewal 4</w:t>
      </w:r>
      <w:bookmarkEnd w:id="55"/>
    </w:p>
    <w:p w14:paraId="29A2EA59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6A0528A7" w14:textId="77777777" w:rsidR="000100CE" w:rsidRDefault="00C70893">
      <w:pPr>
        <w:pStyle w:val="AxureHeading2"/>
        <w:keepNext/>
      </w:pPr>
      <w:bookmarkStart w:id="56" w:name="_Toc416986795"/>
      <w:r>
        <w:lastRenderedPageBreak/>
        <w:t>User Interface</w:t>
      </w:r>
      <w:bookmarkEnd w:id="56"/>
    </w:p>
    <w:p w14:paraId="62F58414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7606C644" wp14:editId="7CF11F5A">
            <wp:extent cx="3429000" cy="6096000"/>
            <wp:effectExtent l="0" t="0" r="0" b="0"/>
            <wp:docPr id="22" name="AXU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XU2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E54E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3EE1CCB5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57" w:name="_Toc416986796"/>
      <w:r>
        <w:lastRenderedPageBreak/>
        <w:t>Membership Renewal 5</w:t>
      </w:r>
      <w:bookmarkEnd w:id="57"/>
    </w:p>
    <w:p w14:paraId="777720D4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3033667E" w14:textId="77777777" w:rsidR="000100CE" w:rsidRDefault="00C70893">
      <w:pPr>
        <w:pStyle w:val="AxureHeading2"/>
        <w:keepNext/>
      </w:pPr>
      <w:bookmarkStart w:id="58" w:name="_Toc416986797"/>
      <w:r>
        <w:lastRenderedPageBreak/>
        <w:t>User Interface</w:t>
      </w:r>
      <w:bookmarkEnd w:id="58"/>
    </w:p>
    <w:p w14:paraId="3EEFC4D1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494CBB40" wp14:editId="1FB87452">
            <wp:extent cx="3429000" cy="6096000"/>
            <wp:effectExtent l="0" t="0" r="0" b="0"/>
            <wp:docPr id="23" name="AXU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XU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65FD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337B4924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59" w:name="_Toc416986798"/>
      <w:r>
        <w:lastRenderedPageBreak/>
        <w:t>Membership Renewal 6</w:t>
      </w:r>
      <w:bookmarkEnd w:id="59"/>
    </w:p>
    <w:p w14:paraId="1BB1C6B1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0E203B43" w14:textId="77777777" w:rsidR="000100CE" w:rsidRDefault="00C70893">
      <w:pPr>
        <w:pStyle w:val="AxureHeading2"/>
        <w:keepNext/>
      </w:pPr>
      <w:bookmarkStart w:id="60" w:name="_Toc416986799"/>
      <w:r>
        <w:lastRenderedPageBreak/>
        <w:t>User Interface</w:t>
      </w:r>
      <w:bookmarkEnd w:id="60"/>
    </w:p>
    <w:p w14:paraId="058E2D58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0253411D" wp14:editId="4EF5A869">
            <wp:extent cx="3429000" cy="6096000"/>
            <wp:effectExtent l="0" t="0" r="0" b="0"/>
            <wp:docPr id="24" name="AXU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XU2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3EB1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3267EF35" w14:textId="77777777" w:rsidR="000100CE" w:rsidRDefault="00C70893">
      <w:pPr>
        <w:pStyle w:val="AxureHeading1"/>
        <w:keepNext/>
      </w:pPr>
      <w:r>
        <w:lastRenderedPageBreak/>
        <w:br w:type="page"/>
      </w:r>
      <w:bookmarkStart w:id="61" w:name="_Toc416986800"/>
      <w:r>
        <w:lastRenderedPageBreak/>
        <w:t>Membership Renewal 7</w:t>
      </w:r>
      <w:bookmarkEnd w:id="61"/>
    </w:p>
    <w:p w14:paraId="5850951A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2674DFE9" w14:textId="77777777" w:rsidR="000100CE" w:rsidRDefault="00C70893">
      <w:pPr>
        <w:pStyle w:val="AxureHeading2"/>
        <w:keepNext/>
      </w:pPr>
      <w:bookmarkStart w:id="62" w:name="_Toc416986801"/>
      <w:r>
        <w:lastRenderedPageBreak/>
        <w:t>User Interface</w:t>
      </w:r>
      <w:bookmarkEnd w:id="62"/>
    </w:p>
    <w:p w14:paraId="6CBEC2D6" w14:textId="77777777" w:rsidR="000100CE" w:rsidRDefault="00C70893">
      <w:pPr>
        <w:pStyle w:val="AxureImageParagraph"/>
      </w:pPr>
      <w:r>
        <w:rPr>
          <w:noProof/>
        </w:rPr>
        <w:drawing>
          <wp:inline distT="0" distB="0" distL="0" distR="0" wp14:anchorId="66F3BC5A" wp14:editId="2F8DA708">
            <wp:extent cx="3429000" cy="6096000"/>
            <wp:effectExtent l="0" t="0" r="0" b="0"/>
            <wp:docPr id="25" name="AXU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XU24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79BC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num="2" w:space="720" w:equalWidth="0">
            <w:col w:w="5400" w:space="720"/>
            <w:col w:w="4680"/>
          </w:cols>
        </w:sectPr>
      </w:pPr>
    </w:p>
    <w:p w14:paraId="1D5C1404" w14:textId="77777777" w:rsidR="000100CE" w:rsidRDefault="000100CE">
      <w:pPr>
        <w:sectPr w:rsidR="000100CE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70789486" w14:textId="77777777" w:rsidR="00C70893" w:rsidRDefault="00C70893"/>
    <w:sectPr w:rsidR="00C70893" w:rsidSect="004F3FB3">
      <w:headerReference w:type="default" r:id="rId36"/>
      <w:footerReference w:type="default" r:id="rId37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C7F3C59" w14:textId="77777777" w:rsidR="00C70893" w:rsidRDefault="00C70893" w:rsidP="00093BE1">
      <w:pPr>
        <w:spacing w:before="0" w:after="0"/>
      </w:pPr>
      <w:r>
        <w:separator/>
      </w:r>
    </w:p>
  </w:endnote>
  <w:endnote w:type="continuationSeparator" w:id="0">
    <w:p w14:paraId="64B331A9" w14:textId="77777777" w:rsidR="00C70893" w:rsidRDefault="00C70893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6B0F4812" w14:textId="77777777" w:rsidTr="001F050D">
      <w:trPr>
        <w:trHeight w:val="180"/>
      </w:trPr>
      <w:tc>
        <w:tcPr>
          <w:tcW w:w="2214" w:type="pct"/>
        </w:tcPr>
        <w:p w14:paraId="07BA2E00" w14:textId="77777777"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14:paraId="0C83716C" w14:textId="77777777"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281302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4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29A2F149" w14:textId="77777777" w:rsidR="004852C3" w:rsidRDefault="004852C3">
          <w:pPr>
            <w:pStyle w:val="Footer"/>
          </w:pPr>
        </w:p>
      </w:tc>
    </w:tr>
    <w:tr w:rsidR="004852C3" w14:paraId="01E1D951" w14:textId="77777777" w:rsidTr="001F050D">
      <w:tc>
        <w:tcPr>
          <w:tcW w:w="2214" w:type="pct"/>
        </w:tcPr>
        <w:p w14:paraId="444CD07A" w14:textId="77777777"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14:paraId="51E6AE90" w14:textId="77777777"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14:paraId="19C3A6C7" w14:textId="77777777" w:rsidR="004852C3" w:rsidRDefault="004852C3">
          <w:pPr>
            <w:pStyle w:val="Footer"/>
          </w:pPr>
        </w:p>
      </w:tc>
    </w:tr>
  </w:tbl>
  <w:p w14:paraId="505AB4AB" w14:textId="77777777" w:rsidR="004852C3" w:rsidRDefault="004852C3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66E33F8F" w14:textId="77777777" w:rsidTr="001F050D">
      <w:trPr>
        <w:trHeight w:val="180"/>
      </w:trPr>
      <w:tc>
        <w:tcPr>
          <w:tcW w:w="2214" w:type="pct"/>
        </w:tcPr>
        <w:p w14:paraId="46BA9A28" w14:textId="77777777" w:rsidR="004852C3" w:rsidRDefault="004852C3">
          <w:pPr>
            <w:pStyle w:val="Footer"/>
          </w:pPr>
        </w:p>
      </w:tc>
      <w:tc>
        <w:tcPr>
          <w:tcW w:w="572" w:type="pct"/>
          <w:vMerge w:val="restart"/>
          <w:vAlign w:val="center"/>
        </w:tcPr>
        <w:p w14:paraId="7FB8D4A2" w14:textId="77777777" w:rsidR="004852C3" w:rsidRPr="00CC63DF" w:rsidRDefault="004852C3" w:rsidP="00CC63DF">
          <w:pPr>
            <w:pStyle w:val="Footer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70C23E77" w14:textId="77777777" w:rsidR="004852C3" w:rsidRDefault="004852C3">
          <w:pPr>
            <w:pStyle w:val="Footer"/>
          </w:pPr>
        </w:p>
      </w:tc>
    </w:tr>
    <w:tr w:rsidR="004852C3" w14:paraId="08AEF842" w14:textId="77777777" w:rsidTr="001F050D">
      <w:tc>
        <w:tcPr>
          <w:tcW w:w="2214" w:type="pct"/>
        </w:tcPr>
        <w:p w14:paraId="370A332E" w14:textId="77777777" w:rsidR="004852C3" w:rsidRDefault="004852C3">
          <w:pPr>
            <w:pStyle w:val="Footer"/>
          </w:pPr>
        </w:p>
      </w:tc>
      <w:tc>
        <w:tcPr>
          <w:tcW w:w="572" w:type="pct"/>
          <w:vMerge/>
          <w:vAlign w:val="center"/>
        </w:tcPr>
        <w:p w14:paraId="1D5A4A93" w14:textId="77777777" w:rsidR="004852C3" w:rsidRDefault="004852C3" w:rsidP="00CC63DF">
          <w:pPr>
            <w:pStyle w:val="Footer"/>
            <w:jc w:val="center"/>
          </w:pPr>
        </w:p>
      </w:tc>
      <w:tc>
        <w:tcPr>
          <w:tcW w:w="2214" w:type="pct"/>
        </w:tcPr>
        <w:p w14:paraId="2BEB9B3B" w14:textId="77777777" w:rsidR="004852C3" w:rsidRDefault="004852C3">
          <w:pPr>
            <w:pStyle w:val="Footer"/>
          </w:pPr>
        </w:p>
      </w:tc>
    </w:tr>
  </w:tbl>
  <w:p w14:paraId="3B76BCF1" w14:textId="77777777" w:rsidR="004852C3" w:rsidRDefault="004852C3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DDF117D" w14:textId="77777777" w:rsidR="00C70893" w:rsidRDefault="00C70893" w:rsidP="00093BE1">
      <w:pPr>
        <w:spacing w:before="0" w:after="0"/>
      </w:pPr>
      <w:r>
        <w:separator/>
      </w:r>
    </w:p>
  </w:footnote>
  <w:footnote w:type="continuationSeparator" w:id="0">
    <w:p w14:paraId="76033E14" w14:textId="77777777" w:rsidR="00C70893" w:rsidRDefault="00C70893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6B6841F3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2DBA9EBB" w14:textId="77777777"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14:paraId="19B6F533" w14:textId="77777777" w:rsidR="00557485" w:rsidRDefault="00557485" w:rsidP="00775200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46F72F22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199299799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08768C76" w14:textId="77777777" w:rsidR="00557485" w:rsidRPr="003E5A01" w:rsidRDefault="004E4B27" w:rsidP="00557485">
              <w:pPr>
                <w:pStyle w:val="NoSpacing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404040" w:themeColor="text1" w:themeTint="BF"/>
                </w:rPr>
                <w:t>The Documentation</w:t>
              </w:r>
            </w:p>
          </w:sdtContent>
        </w:sdt>
      </w:tc>
    </w:tr>
  </w:tbl>
  <w:p w14:paraId="13D801E6" w14:textId="77777777" w:rsidR="00557485" w:rsidRDefault="00557485" w:rsidP="0077520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>
    <w:nsid w:val="47FF4386"/>
    <w:multiLevelType w:val="multilevel"/>
    <w:tmpl w:val="53A8BEEE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4F6E7F9B"/>
    <w:multiLevelType w:val="multilevel"/>
    <w:tmpl w:val="7A42B7E0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757A"/>
    <w:rsid w:val="000100CE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130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70893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62C538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Heading1">
    <w:name w:val="heading 1"/>
    <w:basedOn w:val="Normal"/>
    <w:next w:val="Normal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360CB9"/>
    <w:pPr>
      <w:spacing w:after="0"/>
    </w:pPr>
    <w:rPr>
      <w:rFonts w:asciiTheme="minorHAnsi" w:hAnsiTheme="minorHAnsi"/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rsid w:val="00360CB9"/>
    <w:pPr>
      <w:spacing w:before="0" w:after="0"/>
      <w:ind w:left="180"/>
    </w:pPr>
    <w:rPr>
      <w:rFonts w:asciiTheme="minorHAnsi" w:hAnsiTheme="minorHAnsi"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360CB9"/>
    <w:pPr>
      <w:spacing w:before="0" w:after="0"/>
      <w:ind w:left="36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360CB9"/>
    <w:pPr>
      <w:spacing w:before="0" w:after="0"/>
      <w:ind w:left="540"/>
    </w:pPr>
    <w:rPr>
      <w:rFonts w:asciiTheme="minorHAnsi" w:hAnsiTheme="minorHAnsi"/>
      <w:szCs w:val="18"/>
    </w:rPr>
  </w:style>
  <w:style w:type="paragraph" w:styleId="TOC5">
    <w:name w:val="toc 5"/>
    <w:basedOn w:val="Normal"/>
    <w:next w:val="Normal"/>
    <w:autoRedefine/>
    <w:semiHidden/>
    <w:rsid w:val="00360CB9"/>
    <w:pPr>
      <w:spacing w:before="0" w:after="0"/>
      <w:ind w:left="720"/>
    </w:pPr>
    <w:rPr>
      <w:rFonts w:asciiTheme="minorHAnsi" w:hAnsiTheme="minorHAnsi"/>
      <w:szCs w:val="18"/>
    </w:rPr>
  </w:style>
  <w:style w:type="character" w:styleId="Hyperlink">
    <w:name w:val="Hyperlink"/>
    <w:basedOn w:val="DefaultParagraphFont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Normal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Normal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Normal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Normal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Normal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Normal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Normal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Normal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DocumentMap">
    <w:name w:val="Document Map"/>
    <w:basedOn w:val="Normal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TableGrid">
    <w:name w:val="Table Grid"/>
    <w:basedOn w:val="TableNormal"/>
    <w:rsid w:val="00D900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7D14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TableNormal"/>
    <w:uiPriority w:val="99"/>
    <w:rsid w:val="00050CE1"/>
    <w:rPr>
      <w:rFonts w:ascii="Arial" w:hAnsi="Arial"/>
      <w:sz w:val="16"/>
    </w:rPr>
    <w:tblPr>
      <w:tblStyleRow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Heading4Char">
    <w:name w:val="Heading 4 Char"/>
    <w:basedOn w:val="DefaultParagraphFont"/>
    <w:link w:val="Heading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Heading5Char">
    <w:name w:val="Heading 5 Char"/>
    <w:basedOn w:val="DefaultParagraphFont"/>
    <w:link w:val="Heading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Normal"/>
    <w:qFormat/>
    <w:rsid w:val="00FA3BE0"/>
    <w:pPr>
      <w:jc w:val="center"/>
    </w:pPr>
  </w:style>
  <w:style w:type="paragraph" w:styleId="NoSpacing">
    <w:name w:val="No Spacing"/>
    <w:link w:val="NoSpacingChar"/>
    <w:uiPriority w:val="1"/>
    <w:qFormat/>
    <w:rsid w:val="00093BE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Header">
    <w:name w:val="header"/>
    <w:basedOn w:val="Normal"/>
    <w:link w:val="Head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093BE1"/>
    <w:rPr>
      <w:rFonts w:ascii="Arial" w:hAnsi="Arial" w:cs="Arial"/>
      <w:sz w:val="18"/>
      <w:szCs w:val="24"/>
    </w:rPr>
  </w:style>
  <w:style w:type="paragraph" w:styleId="Footer">
    <w:name w:val="footer"/>
    <w:basedOn w:val="Normal"/>
    <w:link w:val="FooterChar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093BE1"/>
    <w:rPr>
      <w:rFonts w:ascii="Arial" w:hAnsi="Arial" w:cs="Arial"/>
      <w:sz w:val="18"/>
      <w:szCs w:val="24"/>
    </w:rPr>
  </w:style>
  <w:style w:type="character" w:styleId="PlaceholderText">
    <w:name w:val="Placeholder Text"/>
    <w:basedOn w:val="DefaultParagraphFont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Normal"/>
    <w:qFormat/>
    <w:rsid w:val="000C5777"/>
    <w:pPr>
      <w:spacing w:before="0" w:after="0"/>
    </w:pPr>
    <w:rPr>
      <w:sz w:val="2"/>
    </w:rPr>
  </w:style>
  <w:style w:type="paragraph" w:styleId="TOCHeading">
    <w:name w:val="TOC Heading"/>
    <w:basedOn w:val="Heading1"/>
    <w:next w:val="Normal"/>
    <w:uiPriority w:val="39"/>
    <w:unhideWhenUsed/>
    <w:qFormat/>
    <w:rsid w:val="00281302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OC6">
    <w:name w:val="toc 6"/>
    <w:basedOn w:val="Normal"/>
    <w:next w:val="Normal"/>
    <w:autoRedefine/>
    <w:semiHidden/>
    <w:unhideWhenUsed/>
    <w:rsid w:val="00281302"/>
    <w:pPr>
      <w:spacing w:before="0" w:after="0"/>
      <w:ind w:left="900"/>
    </w:pPr>
    <w:rPr>
      <w:rFonts w:asciiTheme="minorHAnsi" w:hAnsiTheme="minorHAnsi"/>
      <w:szCs w:val="18"/>
    </w:rPr>
  </w:style>
  <w:style w:type="paragraph" w:styleId="TOC7">
    <w:name w:val="toc 7"/>
    <w:basedOn w:val="Normal"/>
    <w:next w:val="Normal"/>
    <w:autoRedefine/>
    <w:semiHidden/>
    <w:unhideWhenUsed/>
    <w:rsid w:val="00281302"/>
    <w:pPr>
      <w:spacing w:before="0" w:after="0"/>
      <w:ind w:left="1080"/>
    </w:pPr>
    <w:rPr>
      <w:rFonts w:asciiTheme="minorHAnsi" w:hAnsiTheme="minorHAnsi"/>
      <w:szCs w:val="18"/>
    </w:rPr>
  </w:style>
  <w:style w:type="paragraph" w:styleId="TOC8">
    <w:name w:val="toc 8"/>
    <w:basedOn w:val="Normal"/>
    <w:next w:val="Normal"/>
    <w:autoRedefine/>
    <w:semiHidden/>
    <w:unhideWhenUsed/>
    <w:rsid w:val="00281302"/>
    <w:pPr>
      <w:spacing w:before="0" w:after="0"/>
      <w:ind w:left="1260"/>
    </w:pPr>
    <w:rPr>
      <w:rFonts w:asciiTheme="minorHAnsi" w:hAnsiTheme="minorHAnsi"/>
      <w:szCs w:val="18"/>
    </w:rPr>
  </w:style>
  <w:style w:type="paragraph" w:styleId="TOC9">
    <w:name w:val="toc 9"/>
    <w:basedOn w:val="Normal"/>
    <w:next w:val="Normal"/>
    <w:autoRedefine/>
    <w:semiHidden/>
    <w:unhideWhenUsed/>
    <w:rsid w:val="00281302"/>
    <w:pPr>
      <w:spacing w:before="0" w:after="0"/>
      <w:ind w:left="1440"/>
    </w:pPr>
    <w:rPr>
      <w:rFonts w:asciiTheme="minorHAnsi" w:hAnsiTheme="minorHAnsi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9" Type="http://schemas.openxmlformats.org/officeDocument/2006/relationships/header" Target="header1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header" Target="header2.xml"/><Relationship Id="rId10" Type="http://schemas.openxmlformats.org/officeDocument/2006/relationships/footer" Target="footer1.xm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37" Type="http://schemas.openxmlformats.org/officeDocument/2006/relationships/footer" Target="footer2.xml"/><Relationship Id="rId38" Type="http://schemas.openxmlformats.org/officeDocument/2006/relationships/fontTable" Target="fontTable.xml"/><Relationship Id="rId39" Type="http://schemas.openxmlformats.org/officeDocument/2006/relationships/glossaryDocument" Target="glossary/document.xml"/><Relationship Id="rId4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97561D2DBFF434FA1792B49EA9970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59E53C-BA58-AF43-819F-2D3C8ABA7C83}"/>
      </w:docPartPr>
      <w:docPartBody>
        <w:p w:rsidR="00000000" w:rsidRDefault="00BB3A6E" w:rsidP="00BB3A6E">
          <w:pPr>
            <w:pStyle w:val="297561D2DBFF434FA1792B49EA99702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4B4CF47B5DD40643A9CB2A11FFD5FE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E2B60-19A4-8E48-937E-79B50F0B8282}"/>
      </w:docPartPr>
      <w:docPartBody>
        <w:p w:rsidR="00000000" w:rsidRDefault="00BB3A6E" w:rsidP="00BB3A6E">
          <w:pPr>
            <w:pStyle w:val="4B4CF47B5DD40643A9CB2A11FFD5FEB9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841249"/>
    <w:rsid w:val="009D3071"/>
    <w:rsid w:val="00BB3A6E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709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PlaceholderText">
    <w:name w:val="Placeholder Text"/>
    <w:basedOn w:val="DefaultParagraphFont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  <w:style w:type="paragraph" w:customStyle="1" w:styleId="297561D2DBFF434FA1792B49EA997026">
    <w:name w:val="297561D2DBFF434FA1792B49EA997026"/>
    <w:rsid w:val="00BB3A6E"/>
    <w:pPr>
      <w:spacing w:after="0" w:line="240" w:lineRule="auto"/>
    </w:pPr>
    <w:rPr>
      <w:sz w:val="24"/>
      <w:szCs w:val="24"/>
      <w:lang w:eastAsia="ja-JP"/>
    </w:rPr>
  </w:style>
  <w:style w:type="paragraph" w:customStyle="1" w:styleId="4B4CF47B5DD40643A9CB2A11FFD5FEB9">
    <w:name w:val="4B4CF47B5DD40643A9CB2A11FFD5FEB9"/>
    <w:rsid w:val="00BB3A6E"/>
    <w:pPr>
      <w:spacing w:after="0" w:line="240" w:lineRule="auto"/>
    </w:pPr>
    <w:rPr>
      <w:sz w:val="24"/>
      <w:szCs w:val="24"/>
      <w:lang w:eastAsia="ja-JP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861F49-080F-8F4F-8BDC-D0D6AD533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C:\Users\nick.hunt\AppData\Local\Temp\315c31ec-09d6-49e5-9158-2e9e98120a01.dot</Template>
  <TotalTime>2</TotalTime>
  <Pages>28</Pages>
  <Words>1448</Words>
  <Characters>8260</Characters>
  <Application>Microsoft Macintosh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9689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Documentation</dc:title>
  <dc:subject>Revision 1.2</dc:subject>
  <dc:creator>[Your Name]</dc:creator>
  <cp:lastModifiedBy>Sean Schraeder (c)</cp:lastModifiedBy>
  <cp:revision>5</cp:revision>
  <cp:lastPrinted>2010-09-03T00:33:00Z</cp:lastPrinted>
  <dcterms:created xsi:type="dcterms:W3CDTF">2010-09-03T21:47:00Z</dcterms:created>
  <dcterms:modified xsi:type="dcterms:W3CDTF">2015-04-17T03:30:00Z</dcterms:modified>
</cp:coreProperties>
</file>